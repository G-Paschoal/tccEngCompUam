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741D67E" w14:textId="0A681B9C" w:rsidR="005E1E5F" w:rsidRPr="00507269" w:rsidRDefault="0E85C644" w:rsidP="00F641C1">
      <w:pPr>
        <w:pStyle w:val="Authors"/>
        <w:framePr w:w="10410" w:h="771" w:hRule="exact" w:wrap="notBeside" w:x="904" w:y="969"/>
      </w:pPr>
      <w:bookmarkStart w:id="0" w:name="_Int_xxWiTaUz"/>
      <w:r>
        <w:t xml:space="preserve">Alessandro </w:t>
      </w:r>
      <w:proofErr w:type="spellStart"/>
      <w:r>
        <w:t>Janicki</w:t>
      </w:r>
      <w:proofErr w:type="spellEnd"/>
      <w:r>
        <w:t xml:space="preserve">, Gabriel Paschoal, Matheus </w:t>
      </w:r>
      <w:proofErr w:type="spellStart"/>
      <w:r>
        <w:t>Araujo</w:t>
      </w:r>
      <w:proofErr w:type="spellEnd"/>
      <w:r>
        <w:t xml:space="preserve">, Marcelo de </w:t>
      </w:r>
      <w:proofErr w:type="spellStart"/>
      <w:r>
        <w:t>Paoli</w:t>
      </w:r>
      <w:bookmarkEnd w:id="0"/>
      <w:proofErr w:type="spellEnd"/>
    </w:p>
    <w:p w14:paraId="12A91F7A" w14:textId="4DC5DE6E" w:rsidR="00BA235A" w:rsidRPr="00507269" w:rsidRDefault="00473219" w:rsidP="00BE25BA">
      <w:pPr>
        <w:pStyle w:val="Authors"/>
        <w:framePr w:w="10410" w:h="691" w:hRule="exact" w:wrap="notBeside" w:x="864" w:y="1809"/>
        <w:spacing w:after="120"/>
      </w:pPr>
      <w:r w:rsidRPr="00507269">
        <w:t>Departamento de Engenharia da Computação</w:t>
      </w:r>
    </w:p>
    <w:p w14:paraId="4A6442D0" w14:textId="205C9D1F" w:rsidR="005E1E5F" w:rsidRPr="00507269" w:rsidRDefault="00473219" w:rsidP="00BE25BA">
      <w:pPr>
        <w:pStyle w:val="Authors"/>
        <w:framePr w:w="10410" w:h="691" w:hRule="exact" w:wrap="notBeside" w:x="864" w:y="1809"/>
      </w:pPr>
      <w:r w:rsidRPr="00507269">
        <w:t>Universidade Anhembi Morumbi (UAM)</w:t>
      </w:r>
    </w:p>
    <w:p w14:paraId="391B6F9F" w14:textId="54DB286D" w:rsidR="00DF6E7A" w:rsidRPr="00507269" w:rsidRDefault="00507269" w:rsidP="00DF6E7A">
      <w:pPr>
        <w:framePr w:w="10275" w:h="901" w:hRule="exact" w:hSpace="187" w:vSpace="187" w:wrap="notBeside" w:vAnchor="text" w:hAnchor="page" w:x="964" w:y="-1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color w:val="000000"/>
          <w:sz w:val="36"/>
          <w:szCs w:val="36"/>
          <w:lang w:eastAsia="pt-BR"/>
        </w:rPr>
      </w:pPr>
      <w:r>
        <w:rPr>
          <w:color w:val="000000"/>
          <w:sz w:val="36"/>
          <w:szCs w:val="36"/>
          <w:lang w:eastAsia="pt-BR"/>
        </w:rPr>
        <w:t>M</w:t>
      </w:r>
      <w:r w:rsidR="00473219" w:rsidRPr="00507269">
        <w:rPr>
          <w:color w:val="000000"/>
          <w:sz w:val="36"/>
          <w:szCs w:val="36"/>
          <w:lang w:eastAsia="pt-BR"/>
        </w:rPr>
        <w:t xml:space="preserve">ecanismo </w:t>
      </w:r>
      <w:r>
        <w:rPr>
          <w:color w:val="000000"/>
          <w:sz w:val="36"/>
          <w:szCs w:val="36"/>
          <w:lang w:eastAsia="pt-BR"/>
        </w:rPr>
        <w:t>a</w:t>
      </w:r>
      <w:r w:rsidR="00473219" w:rsidRPr="00507269">
        <w:rPr>
          <w:color w:val="000000"/>
          <w:sz w:val="36"/>
          <w:szCs w:val="36"/>
          <w:lang w:eastAsia="pt-BR"/>
        </w:rPr>
        <w:t xml:space="preserve">utomatizado de </w:t>
      </w:r>
      <w:r>
        <w:rPr>
          <w:color w:val="000000"/>
          <w:sz w:val="36"/>
          <w:szCs w:val="36"/>
          <w:lang w:eastAsia="pt-BR"/>
        </w:rPr>
        <w:t>r</w:t>
      </w:r>
      <w:r w:rsidR="00473219" w:rsidRPr="00507269">
        <w:rPr>
          <w:color w:val="000000"/>
          <w:sz w:val="36"/>
          <w:szCs w:val="36"/>
          <w:lang w:eastAsia="pt-BR"/>
        </w:rPr>
        <w:t>eciclagem com base em reconhecimento de imagens</w:t>
      </w:r>
    </w:p>
    <w:p w14:paraId="12AA7723" w14:textId="376AFF8A" w:rsidR="00E97402" w:rsidRPr="006E14D9" w:rsidRDefault="006E14D9" w:rsidP="002A3BBC">
      <w:pPr>
        <w:pStyle w:val="Abstract"/>
        <w:rPr>
          <w:sz w:val="20"/>
          <w:szCs w:val="20"/>
        </w:rPr>
      </w:pPr>
      <w:proofErr w:type="gramStart"/>
      <w:r w:rsidRPr="006E14D9">
        <w:rPr>
          <w:rStyle w:val="normaltextrun"/>
          <w:b w:val="0"/>
          <w:bCs w:val="0"/>
          <w:i/>
          <w:iCs/>
          <w:color w:val="000000"/>
          <w:sz w:val="20"/>
          <w:szCs w:val="20"/>
          <w:shd w:val="clear" w:color="auto" w:fill="FFFFFF"/>
        </w:rPr>
        <w:t>resumo</w:t>
      </w:r>
      <w:proofErr w:type="gramEnd"/>
      <w:r w:rsidRPr="006E14D9">
        <w:rPr>
          <w:rStyle w:val="normaltextrun"/>
          <w:b w:val="0"/>
          <w:bCs w:val="0"/>
          <w:i/>
          <w:iCs/>
          <w:color w:val="000000"/>
          <w:sz w:val="20"/>
          <w:szCs w:val="20"/>
          <w:shd w:val="clear" w:color="auto" w:fill="FFFFFF"/>
        </w:rPr>
        <w:t xml:space="preserve"> </w:t>
      </w:r>
      <w:r w:rsidRPr="006E14D9">
        <w:rPr>
          <w:rStyle w:val="normaltextrun"/>
          <w:b w:val="0"/>
          <w:bCs w:val="0"/>
          <w:color w:val="000000"/>
          <w:sz w:val="20"/>
          <w:szCs w:val="20"/>
          <w:shd w:val="clear" w:color="auto" w:fill="FFFFFF"/>
        </w:rPr>
        <w:t xml:space="preserve">— devido ao aumento de descarte de lixo conforme o avanço da humanidade. Os descartes incorretos vem sendo um problema ambiental com causas de níveis catastróficos, muitos destes lixos levam décadas para se decompor do meio ambiente. </w:t>
      </w:r>
      <w:proofErr w:type="gramStart"/>
      <w:r w:rsidRPr="006E14D9">
        <w:rPr>
          <w:rStyle w:val="normaltextrun"/>
          <w:b w:val="0"/>
          <w:bCs w:val="0"/>
          <w:color w:val="000000"/>
          <w:sz w:val="20"/>
          <w:szCs w:val="20"/>
          <w:shd w:val="clear" w:color="auto" w:fill="FFFFFF"/>
        </w:rPr>
        <w:t>problemas</w:t>
      </w:r>
      <w:proofErr w:type="gramEnd"/>
      <w:r w:rsidRPr="006E14D9">
        <w:rPr>
          <w:rStyle w:val="normaltextrun"/>
          <w:b w:val="0"/>
          <w:bCs w:val="0"/>
          <w:color w:val="000000"/>
          <w:sz w:val="20"/>
          <w:szCs w:val="20"/>
          <w:shd w:val="clear" w:color="auto" w:fill="FFFFFF"/>
        </w:rPr>
        <w:t xml:space="preserve"> como aquecimento global e poluição do meio ambiente são problemas recorrentes e que com simples ações podemos começar a mudar e melhorar o ambiente em que vivemos, as pessoas precisam de um incentivo, um pequeno gesto, uma pequena semente plantada em nossa cultura que pode desencadear boas ações que preservariam nosso meio ambiente. </w:t>
      </w:r>
      <w:proofErr w:type="gramStart"/>
      <w:r w:rsidRPr="006E14D9">
        <w:rPr>
          <w:rStyle w:val="normaltextrun"/>
          <w:b w:val="0"/>
          <w:bCs w:val="0"/>
          <w:color w:val="000000"/>
          <w:sz w:val="20"/>
          <w:szCs w:val="20"/>
          <w:shd w:val="clear" w:color="auto" w:fill="FFFFFF"/>
        </w:rPr>
        <w:t>este</w:t>
      </w:r>
      <w:proofErr w:type="gramEnd"/>
      <w:r w:rsidRPr="006E14D9">
        <w:rPr>
          <w:rStyle w:val="normaltextrun"/>
          <w:b w:val="0"/>
          <w:bCs w:val="0"/>
          <w:color w:val="000000"/>
          <w:sz w:val="20"/>
          <w:szCs w:val="20"/>
          <w:shd w:val="clear" w:color="auto" w:fill="FFFFFF"/>
        </w:rPr>
        <w:t xml:space="preserve"> projeto visa incentivar o descarte correto de lixo e em troca o usuário receberá uma bonificação, este projeto por sua flexibilidade pode ser aplicado em variadas situações, como no cinema para descarte dos consumíveis ou em um condomínio para descarte de recicláveis.</w:t>
      </w:r>
      <w:r w:rsidRPr="006E14D9">
        <w:rPr>
          <w:rStyle w:val="eop"/>
          <w:b w:val="0"/>
          <w:bCs w:val="0"/>
          <w:color w:val="000000"/>
          <w:sz w:val="20"/>
          <w:szCs w:val="20"/>
          <w:shd w:val="clear" w:color="auto" w:fill="FFFFFF"/>
        </w:rPr>
        <w:t> </w:t>
      </w:r>
    </w:p>
    <w:p w14:paraId="30A9464B" w14:textId="74F1E63E" w:rsidR="00E97402" w:rsidRPr="00507269" w:rsidRDefault="00E97402"/>
    <w:p w14:paraId="68FA7725" w14:textId="774A8B54" w:rsidR="00E97402" w:rsidRPr="00507269" w:rsidRDefault="00473219">
      <w:pPr>
        <w:pStyle w:val="IndexTerms"/>
      </w:pPr>
      <w:bookmarkStart w:id="1" w:name="PointTmp"/>
      <w:proofErr w:type="gramStart"/>
      <w:r w:rsidRPr="00507269">
        <w:rPr>
          <w:i/>
          <w:iCs/>
        </w:rPr>
        <w:t>palavras</w:t>
      </w:r>
      <w:proofErr w:type="gramEnd"/>
      <w:r w:rsidRPr="00507269">
        <w:rPr>
          <w:i/>
          <w:iCs/>
        </w:rPr>
        <w:t xml:space="preserve">-chave </w:t>
      </w:r>
      <w:r w:rsidRPr="00507269">
        <w:t xml:space="preserve">— tecnologia. </w:t>
      </w:r>
      <w:proofErr w:type="gramStart"/>
      <w:r w:rsidRPr="00507269">
        <w:t>reciclagem</w:t>
      </w:r>
      <w:proofErr w:type="gramEnd"/>
      <w:r w:rsidRPr="00507269">
        <w:t xml:space="preserve">. </w:t>
      </w:r>
      <w:proofErr w:type="gramStart"/>
      <w:r w:rsidRPr="00507269">
        <w:t>conscientização</w:t>
      </w:r>
      <w:proofErr w:type="gramEnd"/>
      <w:r w:rsidRPr="00507269">
        <w:t xml:space="preserve">. </w:t>
      </w:r>
    </w:p>
    <w:p w14:paraId="6BB9C6B7" w14:textId="1C7AFC78" w:rsidR="00E97402" w:rsidRPr="00507269" w:rsidRDefault="00E97402"/>
    <w:bookmarkEnd w:id="1"/>
    <w:p w14:paraId="566FA4E4" w14:textId="60ACE0D7" w:rsidR="00473219" w:rsidRPr="00507269" w:rsidRDefault="00473219" w:rsidP="00473219">
      <w:pPr>
        <w:pStyle w:val="Ttulo1"/>
      </w:pPr>
      <w:r w:rsidRPr="00507269">
        <w:t>introdução</w:t>
      </w:r>
    </w:p>
    <w:p w14:paraId="76E5173A" w14:textId="4258AB0E" w:rsidR="007B62C0" w:rsidRDefault="00473219" w:rsidP="00473219">
      <w:pPr>
        <w:rPr>
          <w:color w:val="000000"/>
          <w:shd w:val="clear" w:color="auto" w:fill="FFFFFF"/>
        </w:rPr>
      </w:pPr>
      <w:r w:rsidRPr="00507269">
        <w:rPr>
          <w:sz w:val="48"/>
          <w:szCs w:val="48"/>
        </w:rPr>
        <w:t>S</w:t>
      </w:r>
      <w:r w:rsidRPr="00507269">
        <w:t>egundo uma pesquisa</w:t>
      </w:r>
      <w:r w:rsidR="00507269">
        <w:t xml:space="preserve"> </w:t>
      </w:r>
      <w:r w:rsidRPr="00507269">
        <w:t>da</w:t>
      </w:r>
      <w:r w:rsidR="00507269">
        <w:t xml:space="preserve"> </w:t>
      </w:r>
      <w:r w:rsidRPr="00507269">
        <w:t>realizada pela ONU, somente 3% do lixo eletrônico</w:t>
      </w:r>
      <w:r w:rsidR="00507269" w:rsidRPr="00507269">
        <w:t xml:space="preserve"> produzido pela América Latina, </w:t>
      </w:r>
      <w:r w:rsidR="00BC601F">
        <w:t>é</w:t>
      </w:r>
      <w:r w:rsidRPr="00507269">
        <w:t xml:space="preserve"> descartado de forma correta</w:t>
      </w:r>
      <w:r w:rsidR="00507269" w:rsidRPr="00507269">
        <w:t xml:space="preserve">, </w:t>
      </w:r>
      <w:r w:rsidR="00C17388" w:rsidRPr="00507269">
        <w:rPr>
          <w:color w:val="000000"/>
          <w:shd w:val="clear" w:color="auto" w:fill="FFFFFF"/>
        </w:rPr>
        <w:t>além disso</w:t>
      </w:r>
      <w:r w:rsidR="00507269" w:rsidRPr="00507269">
        <w:rPr>
          <w:color w:val="000000"/>
          <w:shd w:val="clear" w:color="auto" w:fill="FFFFFF"/>
        </w:rPr>
        <w:t>, o descarte incorreto de lixo eletrônico aumentou em 49% de 2010 a 2019 em 13 países da região.</w:t>
      </w:r>
      <w:r w:rsidR="007B62C0">
        <w:rPr>
          <w:color w:val="000000"/>
          <w:shd w:val="clear" w:color="auto" w:fill="FFFFFF"/>
        </w:rPr>
        <w:t xml:space="preserve"> [1]</w:t>
      </w:r>
    </w:p>
    <w:p w14:paraId="43ACD3F8" w14:textId="6DE8E336" w:rsidR="00473219" w:rsidRDefault="00507269" w:rsidP="00600745">
      <w:pPr>
        <w:ind w:firstLine="202"/>
      </w:pPr>
      <w:r w:rsidRPr="00507269">
        <w:rPr>
          <w:color w:val="000000"/>
          <w:shd w:val="clear" w:color="auto" w:fill="FFFFFF"/>
        </w:rPr>
        <w:t xml:space="preserve">O Brasil descartou mais de 2 milhões de toneladas e ocupa o quinto lugar no ranking de maiores </w:t>
      </w:r>
      <w:r w:rsidR="00BC601F">
        <w:rPr>
          <w:color w:val="000000"/>
          <w:shd w:val="clear" w:color="auto" w:fill="FFFFFF"/>
        </w:rPr>
        <w:t>p</w:t>
      </w:r>
      <w:r w:rsidRPr="00507269">
        <w:rPr>
          <w:color w:val="000000"/>
          <w:shd w:val="clear" w:color="auto" w:fill="FFFFFF"/>
        </w:rPr>
        <w:t>rodutores de lixo eletrônico</w:t>
      </w:r>
      <w:r w:rsidR="00473219" w:rsidRPr="00507269">
        <w:t>.</w:t>
      </w:r>
      <w:r>
        <w:t xml:space="preserve"> [1]</w:t>
      </w:r>
    </w:p>
    <w:p w14:paraId="5A026F8B" w14:textId="58958398" w:rsidR="00507269" w:rsidRDefault="00600745" w:rsidP="00600745">
      <w:pPr>
        <w:pStyle w:val="NormalWeb"/>
        <w:shd w:val="clear" w:color="auto" w:fill="FFFFFF"/>
        <w:spacing w:before="0" w:beforeAutospacing="0" w:line="276" w:lineRule="auto"/>
        <w:rPr>
          <w:sz w:val="20"/>
          <w:szCs w:val="20"/>
        </w:rPr>
      </w:pPr>
      <w:r>
        <w:rPr>
          <w:color w:val="000000" w:themeColor="text1"/>
          <w:sz w:val="20"/>
          <w:szCs w:val="20"/>
        </w:rPr>
        <w:t>P</w:t>
      </w:r>
      <w:r w:rsidR="00DF54EA" w:rsidRPr="00600745">
        <w:rPr>
          <w:color w:val="000000" w:themeColor="text1"/>
          <w:sz w:val="20"/>
          <w:szCs w:val="20"/>
        </w:rPr>
        <w:t>ilhas e baterias são compostas por metais maléficos à saúde e ao meio ambiente, como o mercúrio, chumbo, cobre, zinco, cádmio, manganês, níquel e lítio.</w:t>
      </w:r>
      <w:r>
        <w:rPr>
          <w:color w:val="000000" w:themeColor="text1"/>
          <w:sz w:val="20"/>
          <w:szCs w:val="20"/>
        </w:rPr>
        <w:t>[2]</w:t>
      </w:r>
      <w:r w:rsidR="00DF54EA" w:rsidRPr="00600745">
        <w:rPr>
          <w:color w:val="000000" w:themeColor="text1"/>
          <w:sz w:val="20"/>
          <w:szCs w:val="20"/>
        </w:rPr>
        <w:t xml:space="preserve"> </w:t>
      </w:r>
      <w:r>
        <w:rPr>
          <w:color w:val="000000" w:themeColor="text1"/>
          <w:sz w:val="20"/>
          <w:szCs w:val="20"/>
        </w:rPr>
        <w:tab/>
      </w:r>
      <w:r>
        <w:rPr>
          <w:color w:val="000000" w:themeColor="text1"/>
          <w:sz w:val="20"/>
          <w:szCs w:val="20"/>
        </w:rPr>
        <w:br/>
        <w:t xml:space="preserve">      Somente no</w:t>
      </w:r>
      <w:r w:rsidR="00DF54EA" w:rsidRPr="00600745">
        <w:rPr>
          <w:color w:val="000000" w:themeColor="text1"/>
          <w:sz w:val="20"/>
          <w:szCs w:val="20"/>
        </w:rPr>
        <w:t xml:space="preserve"> Brasil, mais de 1 bilhão de pilhas e cerca de 400 milhões de baterias de celular produzidas e comercializadas todos os anos</w:t>
      </w:r>
      <w:r>
        <w:rPr>
          <w:color w:val="000000" w:themeColor="text1"/>
          <w:sz w:val="20"/>
          <w:szCs w:val="20"/>
        </w:rPr>
        <w:t>, sendo que g</w:t>
      </w:r>
      <w:r w:rsidR="00DF54EA" w:rsidRPr="00600745">
        <w:rPr>
          <w:color w:val="000000" w:themeColor="text1"/>
          <w:sz w:val="20"/>
          <w:szCs w:val="20"/>
        </w:rPr>
        <w:t>rande parte das pilhas e baterias descartadas são jogadas no lixo comum sem nenhum tratamento técnico específico</w:t>
      </w:r>
      <w:r>
        <w:rPr>
          <w:color w:val="000000" w:themeColor="text1"/>
          <w:sz w:val="20"/>
          <w:szCs w:val="20"/>
        </w:rPr>
        <w:t>.[2]</w:t>
      </w:r>
      <w:r>
        <w:rPr>
          <w:color w:val="000000" w:themeColor="text1"/>
          <w:sz w:val="20"/>
          <w:szCs w:val="20"/>
        </w:rPr>
        <w:br/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ab/>
        <w:t xml:space="preserve"> </w:t>
      </w:r>
      <w:r w:rsidR="00473219" w:rsidRPr="00600745">
        <w:rPr>
          <w:sz w:val="20"/>
          <w:szCs w:val="20"/>
        </w:rPr>
        <w:t xml:space="preserve">Este projeto foi pensado como uma forma de reeducação cultural, atualmente o descarte correto de certos tipos de lixo é considerado falho e por conta dessa falha agredimos o meio ambiente que pode por si causar danos irreversíveis. </w:t>
      </w:r>
      <w:r>
        <w:rPr>
          <w:sz w:val="20"/>
          <w:szCs w:val="20"/>
        </w:rPr>
        <w:br/>
      </w:r>
      <w:r>
        <w:t xml:space="preserve">  </w:t>
      </w:r>
      <w:r>
        <w:tab/>
        <w:t xml:space="preserve"> </w:t>
      </w:r>
      <w:r>
        <w:rPr>
          <w:sz w:val="20"/>
          <w:szCs w:val="20"/>
        </w:rPr>
        <w:t xml:space="preserve">Os nossos </w:t>
      </w:r>
      <w:r w:rsidR="00473219" w:rsidRPr="00600745">
        <w:rPr>
          <w:sz w:val="20"/>
          <w:szCs w:val="20"/>
        </w:rPr>
        <w:t>totens</w:t>
      </w:r>
      <w:r>
        <w:rPr>
          <w:sz w:val="20"/>
          <w:szCs w:val="20"/>
        </w:rPr>
        <w:t xml:space="preserve"> </w:t>
      </w:r>
      <w:r w:rsidRPr="00600745">
        <w:rPr>
          <w:sz w:val="20"/>
          <w:szCs w:val="20"/>
        </w:rPr>
        <w:t>inteligentes</w:t>
      </w:r>
      <w:r w:rsidR="007B62C0" w:rsidRPr="00600745">
        <w:rPr>
          <w:sz w:val="20"/>
          <w:szCs w:val="20"/>
        </w:rPr>
        <w:t xml:space="preserve"> utilizarão de recurso</w:t>
      </w:r>
      <w:r w:rsidRPr="00600745">
        <w:rPr>
          <w:sz w:val="20"/>
          <w:szCs w:val="20"/>
        </w:rPr>
        <w:t>s</w:t>
      </w:r>
      <w:r w:rsidR="007B62C0" w:rsidRPr="00600745">
        <w:rPr>
          <w:sz w:val="20"/>
          <w:szCs w:val="20"/>
        </w:rPr>
        <w:t xml:space="preserve"> </w:t>
      </w:r>
      <w:r w:rsidRPr="00600745">
        <w:rPr>
          <w:sz w:val="20"/>
          <w:szCs w:val="20"/>
        </w:rPr>
        <w:t>como, reconhecimento</w:t>
      </w:r>
      <w:r w:rsidR="007B62C0" w:rsidRPr="00600745">
        <w:rPr>
          <w:sz w:val="20"/>
          <w:szCs w:val="20"/>
        </w:rPr>
        <w:t xml:space="preserve"> facial para </w:t>
      </w:r>
      <w:proofErr w:type="spellStart"/>
      <w:r w:rsidR="007B62C0" w:rsidRPr="00600745">
        <w:rPr>
          <w:sz w:val="20"/>
          <w:szCs w:val="20"/>
        </w:rPr>
        <w:t>login</w:t>
      </w:r>
      <w:proofErr w:type="spellEnd"/>
      <w:r w:rsidR="007B62C0" w:rsidRPr="00600745">
        <w:rPr>
          <w:sz w:val="20"/>
          <w:szCs w:val="20"/>
        </w:rPr>
        <w:t>, e</w:t>
      </w:r>
      <w:r w:rsidR="007B62C0">
        <w:t xml:space="preserve"> </w:t>
      </w:r>
      <w:r w:rsidR="007B62C0" w:rsidRPr="00600745">
        <w:rPr>
          <w:sz w:val="20"/>
          <w:szCs w:val="20"/>
        </w:rPr>
        <w:t>reconhecimento de imagens para identificar os resíduos sólidos</w:t>
      </w:r>
      <w:r>
        <w:rPr>
          <w:sz w:val="20"/>
          <w:szCs w:val="20"/>
        </w:rPr>
        <w:t>, além disso será criado um sistema de bonificação para incentivar o descarte correto do lixo</w:t>
      </w:r>
      <w:r w:rsidR="00C819FB">
        <w:rPr>
          <w:sz w:val="20"/>
          <w:szCs w:val="20"/>
        </w:rPr>
        <w:t xml:space="preserve">, </w:t>
      </w:r>
      <w:r w:rsidR="006F6DBB">
        <w:rPr>
          <w:sz w:val="20"/>
          <w:szCs w:val="20"/>
        </w:rPr>
        <w:t>a fim</w:t>
      </w:r>
      <w:r w:rsidR="00C819FB">
        <w:rPr>
          <w:sz w:val="20"/>
          <w:szCs w:val="20"/>
        </w:rPr>
        <w:t xml:space="preserve"> de</w:t>
      </w:r>
      <w:r w:rsidR="005E0B18">
        <w:rPr>
          <w:sz w:val="20"/>
          <w:szCs w:val="20"/>
        </w:rPr>
        <w:t xml:space="preserve"> se torne algo comum e tenhamos uma mudança cultural em nossa sociedade.</w:t>
      </w:r>
    </w:p>
    <w:p w14:paraId="4A767400" w14:textId="77777777" w:rsidR="00E17EA6" w:rsidRDefault="00E17EA6" w:rsidP="00E17EA6">
      <w:pPr>
        <w:pStyle w:val="Ttulo1"/>
      </w:pPr>
      <w:r>
        <w:t>PROBLEMA DE PESQUISA</w:t>
      </w:r>
    </w:p>
    <w:p w14:paraId="3D4CEDBB" w14:textId="49917260" w:rsidR="00E17EA6" w:rsidRDefault="004760C8" w:rsidP="00E17EA6">
      <w:pPr>
        <w:pStyle w:val="Text"/>
      </w:pPr>
      <w:r>
        <w:t xml:space="preserve">A ideia deste projeto foi algo versátil para </w:t>
      </w:r>
      <w:r w:rsidR="00724706">
        <w:t xml:space="preserve">se enquadrar a diversas </w:t>
      </w:r>
      <w:r w:rsidR="00BE3FF9">
        <w:t>aplicações,</w:t>
      </w:r>
      <w:r w:rsidR="00724706">
        <w:t xml:space="preserve"> mas </w:t>
      </w:r>
      <w:r w:rsidR="00B714DE">
        <w:t>o protótipo apresentado foi voltado para um problema muito recorrente e bem prejudic</w:t>
      </w:r>
      <w:r w:rsidR="00BE3FF9">
        <w:t xml:space="preserve">ial ao meio ambiente. </w:t>
      </w:r>
      <w:r w:rsidR="00427566">
        <w:t xml:space="preserve">O protótipo foi pensando sobre os descartes </w:t>
      </w:r>
      <w:r w:rsidR="00AA2135">
        <w:t>incorretos</w:t>
      </w:r>
      <w:r w:rsidR="00427566">
        <w:t xml:space="preserve"> em relações a pilhas e baterias eletrônicas</w:t>
      </w:r>
      <w:r w:rsidR="0078210E">
        <w:t xml:space="preserve">, </w:t>
      </w:r>
      <w:r w:rsidR="00EC1F4D">
        <w:t>(</w:t>
      </w:r>
      <w:r w:rsidR="00934A79">
        <w:t>referência</w:t>
      </w:r>
      <w:r w:rsidR="00EC1F4D">
        <w:t xml:space="preserve"> a site)</w:t>
      </w:r>
      <w:r w:rsidR="00AA2135">
        <w:t xml:space="preserve">, </w:t>
      </w:r>
      <w:r w:rsidR="00250136">
        <w:t xml:space="preserve">o descarte incorreto desses, denominados, </w:t>
      </w:r>
      <w:proofErr w:type="spellStart"/>
      <w:r w:rsidR="00250136">
        <w:t>e-lixo</w:t>
      </w:r>
      <w:proofErr w:type="spellEnd"/>
      <w:r w:rsidR="00470B4C">
        <w:t xml:space="preserve"> podem ser muito prejudicial </w:t>
      </w:r>
      <w:proofErr w:type="spellStart"/>
      <w:r w:rsidR="00470B4C">
        <w:t>a</w:t>
      </w:r>
      <w:proofErr w:type="spellEnd"/>
      <w:r w:rsidR="00470B4C">
        <w:t xml:space="preserve"> saúde e ao meio ambiente podendo</w:t>
      </w:r>
      <w:r w:rsidR="00A90A57">
        <w:t xml:space="preserve"> </w:t>
      </w:r>
      <w:r w:rsidR="005B111A">
        <w:t xml:space="preserve">contaminar o solo e </w:t>
      </w:r>
      <w:r w:rsidR="002917F6">
        <w:t>torna-</w:t>
      </w:r>
      <w:r w:rsidR="005B111A">
        <w:t>lo infértil</w:t>
      </w:r>
      <w:r w:rsidR="001735E1">
        <w:t xml:space="preserve"> devido ao matéria que é utilizado para a confecção dos mesmos, magnésio, zinco ou chumbo</w:t>
      </w:r>
      <w:r w:rsidR="00B41424">
        <w:t xml:space="preserve"> </w:t>
      </w:r>
      <w:r w:rsidR="0069777D">
        <w:t xml:space="preserve">contaminando até os lençóis freáticos e </w:t>
      </w:r>
      <w:r w:rsidR="004A3511">
        <w:t xml:space="preserve">se chegam a cadeia alimentar essa contaminação pode ser tóxica e </w:t>
      </w:r>
      <w:r w:rsidR="00934A79">
        <w:t xml:space="preserve">prejudicial </w:t>
      </w:r>
      <w:r w:rsidR="00FD1AE8">
        <w:t>à</w:t>
      </w:r>
      <w:r w:rsidR="00934A79">
        <w:t xml:space="preserve"> saúde trazendo doenças como câncer.</w:t>
      </w:r>
    </w:p>
    <w:p w14:paraId="3F9A2611" w14:textId="4A5FE318" w:rsidR="00162B17" w:rsidRDefault="00162B17" w:rsidP="00E17EA6">
      <w:pPr>
        <w:pStyle w:val="Text"/>
      </w:pPr>
      <w:r w:rsidRPr="00162B17">
        <w:t xml:space="preserve">Infelizmente no Brasil, pilhas e baterias são descartadas em lixões ao ar livre contaminando o solo, e quando são descartados em aterros sanitários acabam contaminando lençóis freáticos e cursos d’água, estendendo a contaminação para a fauna e a flora das regiões </w:t>
      </w:r>
      <w:proofErr w:type="gramStart"/>
      <w:r w:rsidRPr="00162B17">
        <w:t>próximas.</w:t>
      </w:r>
      <w:r w:rsidR="007E088E">
        <w:t>[</w:t>
      </w:r>
      <w:proofErr w:type="gramEnd"/>
      <w:r w:rsidR="007E088E">
        <w:t>3]</w:t>
      </w:r>
    </w:p>
    <w:p w14:paraId="33ACC081" w14:textId="77777777" w:rsidR="0065092C" w:rsidRDefault="0E85C644" w:rsidP="0065092C">
      <w:pPr>
        <w:pStyle w:val="Ttulo1"/>
      </w:pPr>
      <w:r>
        <w:t>OBJETIVOS</w:t>
      </w:r>
    </w:p>
    <w:p w14:paraId="0B51DD5D" w14:textId="77777777" w:rsidR="00127049" w:rsidRPr="00BE25BA" w:rsidRDefault="0E85C644" w:rsidP="00127049">
      <w:pPr>
        <w:pStyle w:val="Text"/>
        <w:numPr>
          <w:ilvl w:val="0"/>
          <w:numId w:val="42"/>
        </w:numPr>
        <w:spacing w:before="240" w:after="80"/>
        <w:ind w:left="426" w:hanging="357"/>
        <w:jc w:val="center"/>
        <w:rPr>
          <w:caps/>
        </w:rPr>
      </w:pPr>
      <w:bookmarkStart w:id="2" w:name="_Hlk112786971"/>
      <w:r w:rsidRPr="0E85C644">
        <w:rPr>
          <w:caps/>
        </w:rPr>
        <w:t>Objetivos Gerais</w:t>
      </w:r>
    </w:p>
    <w:p w14:paraId="1376B5BE" w14:textId="13A833AA" w:rsidR="00507B77" w:rsidRPr="0088577B" w:rsidRDefault="0E85C644" w:rsidP="0E85C644">
      <w:pPr>
        <w:pStyle w:val="Text"/>
        <w:spacing w:before="240" w:after="80"/>
      </w:pPr>
      <w:r w:rsidRPr="0E85C644">
        <w:t>O problema do descarte incorreto de resíduos muitas vezes pode ser considerado um problema cultural, a falta de incentivo para realizar simples ações, como, separar os resíduos para o descarte correto e eficaz é notável. Temos por finalidade buscar uma forma de incentivar as pessoas a fazer o descarte de forma correta, assim reduzindo a poluição ambiental.</w:t>
      </w:r>
    </w:p>
    <w:p w14:paraId="2641C51B" w14:textId="07C1B27B" w:rsidR="00507B77" w:rsidRDefault="0E85C644" w:rsidP="0E85C644">
      <w:pPr>
        <w:pStyle w:val="Text"/>
        <w:spacing w:before="240" w:after="80"/>
      </w:pPr>
      <w:r w:rsidRPr="0E85C644">
        <w:t>Este protótipo é focado em descarte de lixo eletrônico, um problema que abrange grande parte do mundo e quem vem aumentando em paralelo ao avanço da tecnologia. Pensando nisso estamos propondo é um sistema de coleta de lixo eletrônico inteligente visando facilitar o descarte de lixo e junto a isso um sistema de recompensa aspirando uma mudança de habito na sociedade atual.</w:t>
      </w:r>
    </w:p>
    <w:p w14:paraId="2CE8E004" w14:textId="77777777" w:rsidR="006E14D9" w:rsidRPr="0088577B" w:rsidRDefault="006E14D9" w:rsidP="0E85C644">
      <w:pPr>
        <w:pStyle w:val="Text"/>
        <w:spacing w:before="240" w:after="80"/>
      </w:pPr>
    </w:p>
    <w:p w14:paraId="521A59C3" w14:textId="5010F7DA" w:rsidR="00507B77" w:rsidRPr="0088577B" w:rsidRDefault="0E85C644" w:rsidP="0E85C644">
      <w:pPr>
        <w:pStyle w:val="Text"/>
        <w:spacing w:before="240" w:after="80"/>
        <w:rPr>
          <w:caps/>
        </w:rPr>
      </w:pPr>
      <w:r w:rsidRPr="0E85C644">
        <w:t xml:space="preserve"> </w:t>
      </w:r>
    </w:p>
    <w:p w14:paraId="2BA5E38E" w14:textId="64351170" w:rsidR="00507B77" w:rsidRPr="0088577B" w:rsidRDefault="0E85C644" w:rsidP="006E14D9">
      <w:pPr>
        <w:pStyle w:val="Text"/>
        <w:numPr>
          <w:ilvl w:val="0"/>
          <w:numId w:val="42"/>
        </w:numPr>
        <w:spacing w:before="240" w:after="80"/>
        <w:jc w:val="center"/>
        <w:rPr>
          <w:caps/>
        </w:rPr>
      </w:pPr>
      <w:r w:rsidRPr="0E85C644">
        <w:rPr>
          <w:caps/>
        </w:rPr>
        <w:lastRenderedPageBreak/>
        <w:t>Objetivos Específicos</w:t>
      </w:r>
    </w:p>
    <w:p w14:paraId="16178B17" w14:textId="33703C10" w:rsidR="00507B77" w:rsidRDefault="00CC3E3E" w:rsidP="00507B77">
      <w:pPr>
        <w:pStyle w:val="Text"/>
      </w:pPr>
      <w:r>
        <w:t>Para que os objetivos propostos sejam alcançados algumas ações necessitarão ser feitas para maior efetividade da conclusão do projeto, sendo elas:</w:t>
      </w:r>
    </w:p>
    <w:p w14:paraId="73BCF7CB" w14:textId="337B199D" w:rsidR="00CC3E3E" w:rsidRDefault="00CC3E3E" w:rsidP="00507B77">
      <w:pPr>
        <w:pStyle w:val="Text"/>
      </w:pPr>
    </w:p>
    <w:p w14:paraId="1492610C" w14:textId="7BFC10A5" w:rsidR="00CC3E3E" w:rsidRDefault="00CC3E3E" w:rsidP="00CC3E3E">
      <w:pPr>
        <w:pStyle w:val="Text"/>
        <w:numPr>
          <w:ilvl w:val="0"/>
          <w:numId w:val="45"/>
        </w:numPr>
      </w:pPr>
      <w:r>
        <w:t xml:space="preserve">Estudo e </w:t>
      </w:r>
      <w:r w:rsidR="00AD6F11">
        <w:t>análise</w:t>
      </w:r>
      <w:r>
        <w:t xml:space="preserve"> dos dados e </w:t>
      </w:r>
      <w:r w:rsidR="00AD6F11">
        <w:t>estatísticas</w:t>
      </w:r>
      <w:r>
        <w:t xml:space="preserve"> do problema em questão.</w:t>
      </w:r>
    </w:p>
    <w:p w14:paraId="0F61B192" w14:textId="3CAE4D2C" w:rsidR="00CC3E3E" w:rsidRDefault="00CC3E3E" w:rsidP="00CC3E3E">
      <w:pPr>
        <w:pStyle w:val="Text"/>
        <w:numPr>
          <w:ilvl w:val="0"/>
          <w:numId w:val="45"/>
        </w:numPr>
      </w:pPr>
      <w:r>
        <w:t xml:space="preserve">Idealização de um </w:t>
      </w:r>
      <w:r w:rsidR="00257B3E">
        <w:t>processo</w:t>
      </w:r>
      <w:r>
        <w:t xml:space="preserve"> que facilite o descarte dos materia</w:t>
      </w:r>
      <w:r w:rsidR="00AD6F11">
        <w:t>i</w:t>
      </w:r>
      <w:r>
        <w:t>s</w:t>
      </w:r>
      <w:r w:rsidR="00257B3E">
        <w:t>.</w:t>
      </w:r>
    </w:p>
    <w:p w14:paraId="12580DFB" w14:textId="7C1B8BF4" w:rsidR="00CC3E3E" w:rsidRDefault="00257B3E" w:rsidP="00CC3E3E">
      <w:pPr>
        <w:pStyle w:val="Text"/>
        <w:numPr>
          <w:ilvl w:val="0"/>
          <w:numId w:val="45"/>
        </w:numPr>
      </w:pPr>
      <w:r>
        <w:t>Desenvolvimento de um sistema que seja eficaz e intuitivo.</w:t>
      </w:r>
    </w:p>
    <w:p w14:paraId="47D51829" w14:textId="78FF6154" w:rsidR="00257B3E" w:rsidRDefault="00257B3E" w:rsidP="00CC3E3E">
      <w:pPr>
        <w:pStyle w:val="Text"/>
        <w:numPr>
          <w:ilvl w:val="0"/>
          <w:numId w:val="45"/>
        </w:numPr>
      </w:pPr>
      <w:r>
        <w:t>Incentivar a cultura de preservação do meio ambiente.</w:t>
      </w:r>
    </w:p>
    <w:p w14:paraId="18F4B0D6" w14:textId="7E30AF38" w:rsidR="00CC3E3E" w:rsidRDefault="00CC3E3E" w:rsidP="00507B77">
      <w:pPr>
        <w:pStyle w:val="Text"/>
      </w:pPr>
    </w:p>
    <w:p w14:paraId="2CBF015D" w14:textId="77777777" w:rsidR="00CC3E3E" w:rsidRDefault="00CC3E3E" w:rsidP="00507B77">
      <w:pPr>
        <w:pStyle w:val="Text"/>
      </w:pPr>
    </w:p>
    <w:p w14:paraId="6EF7B895" w14:textId="77777777" w:rsidR="00B8248E" w:rsidRPr="0056348E" w:rsidRDefault="00B8248E" w:rsidP="00B8248E">
      <w:pPr>
        <w:pStyle w:val="Ttulo1"/>
      </w:pPr>
      <w:r w:rsidRPr="0056348E">
        <w:t>PESQUISA TEÓRICA</w:t>
      </w:r>
    </w:p>
    <w:p w14:paraId="6DFBC66A" w14:textId="4BB1A472" w:rsidR="00B8248E" w:rsidRDefault="00BF2702" w:rsidP="00507B77">
      <w:pPr>
        <w:pStyle w:val="Text"/>
      </w:pPr>
      <w:r>
        <w:t>Para o entendimento do desenvolvimento, tal como os resultados, é necess</w:t>
      </w:r>
      <w:r w:rsidR="000C4C2A">
        <w:t>ário compreender os seguintes itens:</w:t>
      </w:r>
    </w:p>
    <w:p w14:paraId="78FE8F77" w14:textId="657F8E96" w:rsidR="000C4C2A" w:rsidRDefault="000C4C2A" w:rsidP="00507B77">
      <w:pPr>
        <w:pStyle w:val="Text"/>
      </w:pPr>
    </w:p>
    <w:p w14:paraId="698E08EB" w14:textId="2B6332A2" w:rsidR="000C4C2A" w:rsidRDefault="000C4C2A" w:rsidP="000C4C2A">
      <w:pPr>
        <w:pStyle w:val="Ttulo2"/>
      </w:pPr>
      <w:r>
        <w:t>Banco de Dados</w:t>
      </w:r>
    </w:p>
    <w:p w14:paraId="179A3D22" w14:textId="5B1AAAD6" w:rsidR="000C4C2A" w:rsidRDefault="000C4C2A" w:rsidP="000C4C2A"/>
    <w:p w14:paraId="646256B9" w14:textId="3BAB84EE" w:rsidR="00507B77" w:rsidRDefault="000C4C2A" w:rsidP="00127049">
      <w:pPr>
        <w:pStyle w:val="Text"/>
        <w:rPr>
          <w:color w:val="161513"/>
          <w:shd w:val="clear" w:color="auto" w:fill="FFFFFF"/>
        </w:rPr>
      </w:pPr>
      <w:r w:rsidRPr="000C4C2A">
        <w:rPr>
          <w:color w:val="161513"/>
          <w:shd w:val="clear" w:color="auto" w:fill="FFFFFF"/>
        </w:rPr>
        <w:t>Um banco de dados é uma coleção</w:t>
      </w:r>
      <w:r>
        <w:rPr>
          <w:color w:val="161513"/>
          <w:shd w:val="clear" w:color="auto" w:fill="FFFFFF"/>
        </w:rPr>
        <w:t xml:space="preserve"> organizada de dados</w:t>
      </w:r>
      <w:r w:rsidRPr="000C4C2A">
        <w:rPr>
          <w:color w:val="161513"/>
          <w:shd w:val="clear" w:color="auto" w:fill="FFFFFF"/>
        </w:rPr>
        <w:t>, normalmente armazenadas eletronicamente em um sistema de computador. Um banco de dados é geralmente controlado por um </w:t>
      </w:r>
      <w:r w:rsidRPr="000C4C2A">
        <w:rPr>
          <w:shd w:val="clear" w:color="auto" w:fill="FFFFFF"/>
        </w:rPr>
        <w:t xml:space="preserve">sistema de </w:t>
      </w:r>
      <w:r>
        <w:rPr>
          <w:shd w:val="clear" w:color="auto" w:fill="FFFFFF"/>
        </w:rPr>
        <w:t xml:space="preserve">gerenciamento de banco de dados. </w:t>
      </w:r>
      <w:r w:rsidRPr="000C4C2A">
        <w:rPr>
          <w:color w:val="161513"/>
          <w:shd w:val="clear" w:color="auto" w:fill="FFFFFF"/>
        </w:rPr>
        <w:t>Juntos, os dados e o</w:t>
      </w:r>
      <w:r>
        <w:rPr>
          <w:color w:val="161513"/>
          <w:shd w:val="clear" w:color="auto" w:fill="FFFFFF"/>
        </w:rPr>
        <w:t xml:space="preserve"> sistema de gerenciamento de banco de dados</w:t>
      </w:r>
      <w:r w:rsidRPr="000C4C2A">
        <w:rPr>
          <w:color w:val="161513"/>
          <w:shd w:val="clear" w:color="auto" w:fill="FFFFFF"/>
        </w:rPr>
        <w:t>, juntamente com os aplicativos associados a eles, são chamados de sistema de banco de dados, geralmente abreviados para apenas banco de dados</w:t>
      </w:r>
      <w:r w:rsidR="00F41F59">
        <w:rPr>
          <w:color w:val="161513"/>
          <w:shd w:val="clear" w:color="auto" w:fill="FFFFFF"/>
        </w:rPr>
        <w:t xml:space="preserve">. </w:t>
      </w:r>
      <w:r>
        <w:rPr>
          <w:color w:val="161513"/>
          <w:shd w:val="clear" w:color="auto" w:fill="FFFFFF"/>
        </w:rPr>
        <w:t>[4]</w:t>
      </w:r>
    </w:p>
    <w:p w14:paraId="6F568DBD" w14:textId="002E8D5B" w:rsidR="00F41F59" w:rsidRDefault="00F41F59" w:rsidP="00127049">
      <w:pPr>
        <w:pStyle w:val="Text"/>
        <w:rPr>
          <w:color w:val="161513"/>
          <w:shd w:val="clear" w:color="auto" w:fill="FFFFFF"/>
        </w:rPr>
      </w:pPr>
      <w:r>
        <w:rPr>
          <w:color w:val="161513"/>
          <w:shd w:val="clear" w:color="auto" w:fill="FFFFFF"/>
        </w:rPr>
        <w:t>Seguinte os as boas práticas de um desenvolvimento de software, foi feita a construção do</w:t>
      </w:r>
      <w:r w:rsidR="00D51219">
        <w:rPr>
          <w:color w:val="161513"/>
          <w:shd w:val="clear" w:color="auto" w:fill="FFFFFF"/>
        </w:rPr>
        <w:t xml:space="preserve"> diagrama Entidade-Relacionamento, nos</w:t>
      </w:r>
      <w:r>
        <w:rPr>
          <w:color w:val="161513"/>
          <w:shd w:val="clear" w:color="auto" w:fill="FFFFFF"/>
        </w:rPr>
        <w:t xml:space="preserve"> modelo</w:t>
      </w:r>
      <w:r w:rsidR="00D51219">
        <w:rPr>
          <w:color w:val="161513"/>
          <w:shd w:val="clear" w:color="auto" w:fill="FFFFFF"/>
        </w:rPr>
        <w:t>s,</w:t>
      </w:r>
      <w:r>
        <w:rPr>
          <w:color w:val="161513"/>
          <w:shd w:val="clear" w:color="auto" w:fill="FFFFFF"/>
        </w:rPr>
        <w:t xml:space="preserve"> l</w:t>
      </w:r>
      <w:r w:rsidR="00D51219">
        <w:rPr>
          <w:color w:val="161513"/>
          <w:shd w:val="clear" w:color="auto" w:fill="FFFFFF"/>
        </w:rPr>
        <w:t xml:space="preserve">ógico e conceitual, </w:t>
      </w:r>
      <w:r>
        <w:rPr>
          <w:color w:val="161513"/>
          <w:shd w:val="clear" w:color="auto" w:fill="FFFFFF"/>
        </w:rPr>
        <w:t>para que todos os requisitos da regra de negócio fossem atendidos.</w:t>
      </w:r>
      <w:r w:rsidR="00C777F9">
        <w:rPr>
          <w:color w:val="161513"/>
          <w:shd w:val="clear" w:color="auto" w:fill="FFFFFF"/>
        </w:rPr>
        <w:t xml:space="preserve"> [5]</w:t>
      </w:r>
    </w:p>
    <w:p w14:paraId="5B98106E" w14:textId="06508024" w:rsidR="00D51219" w:rsidRDefault="00D51219" w:rsidP="00127049">
      <w:pPr>
        <w:pStyle w:val="Text"/>
        <w:rPr>
          <w:color w:val="161513"/>
          <w:shd w:val="clear" w:color="auto" w:fill="FFFFFF"/>
        </w:rPr>
      </w:pPr>
      <w:r>
        <w:rPr>
          <w:noProof/>
          <w:color w:val="161513"/>
          <w:shd w:val="clear" w:color="auto" w:fill="FFFFFF"/>
          <w:lang w:eastAsia="pt-BR"/>
        </w:rPr>
        <w:drawing>
          <wp:inline distT="0" distB="0" distL="0" distR="0" wp14:anchorId="59508DEA" wp14:editId="740A9D3B">
            <wp:extent cx="3200400" cy="16954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CEITUAL_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D22D7" w14:textId="77777777" w:rsidR="00F41F59" w:rsidRDefault="00F41F59" w:rsidP="00127049">
      <w:pPr>
        <w:pStyle w:val="Text"/>
        <w:rPr>
          <w:color w:val="161513"/>
          <w:shd w:val="clear" w:color="auto" w:fill="FFFFFF"/>
        </w:rPr>
      </w:pPr>
    </w:p>
    <w:p w14:paraId="29050D14" w14:textId="7020C4CF" w:rsidR="00D51219" w:rsidRDefault="00D51219" w:rsidP="00D51219">
      <w:pPr>
        <w:pStyle w:val="Text"/>
        <w:ind w:firstLine="0"/>
        <w:jc w:val="center"/>
      </w:pPr>
      <w:r>
        <w:t>Figura 1 – Diagrama Entidade-Relacionamento Modelo -Conceitual.</w:t>
      </w:r>
    </w:p>
    <w:p w14:paraId="41D38CA3" w14:textId="5F719FB9" w:rsidR="00D51219" w:rsidRDefault="00D51219" w:rsidP="00D51219">
      <w:pPr>
        <w:pStyle w:val="Text"/>
        <w:ind w:firstLine="0"/>
        <w:jc w:val="center"/>
      </w:pPr>
      <w:r w:rsidRPr="00F03471">
        <w:rPr>
          <w:b/>
          <w:bCs/>
        </w:rPr>
        <w:t>Fonte:</w:t>
      </w:r>
      <w:r>
        <w:t xml:space="preserve"> Elaboração Própria, 2022.</w:t>
      </w:r>
    </w:p>
    <w:p w14:paraId="0C213560" w14:textId="0552B6CF" w:rsidR="000C4C2A" w:rsidRPr="000C4C2A" w:rsidRDefault="000C4C2A" w:rsidP="00127049">
      <w:pPr>
        <w:pStyle w:val="Text"/>
      </w:pPr>
    </w:p>
    <w:p w14:paraId="2AB088C6" w14:textId="7FA8B98D" w:rsidR="00F41F59" w:rsidRDefault="00F41F59" w:rsidP="00F41F59">
      <w:pPr>
        <w:pStyle w:val="Ttulo1"/>
        <w:numPr>
          <w:ilvl w:val="0"/>
          <w:numId w:val="0"/>
        </w:numPr>
        <w:jc w:val="left"/>
      </w:pPr>
      <w:r>
        <w:rPr>
          <w:noProof/>
          <w:lang w:eastAsia="pt-BR"/>
        </w:rPr>
        <w:lastRenderedPageBreak/>
        <w:drawing>
          <wp:inline distT="0" distB="0" distL="0" distR="0" wp14:anchorId="06E3536F" wp14:editId="73B7D328">
            <wp:extent cx="3200400" cy="166560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ICO_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C42EC" w14:textId="55C4ABE4" w:rsidR="00F41F59" w:rsidRDefault="00F41F59" w:rsidP="00F41F59">
      <w:pPr>
        <w:pStyle w:val="Text"/>
        <w:ind w:firstLine="0"/>
        <w:jc w:val="center"/>
      </w:pPr>
      <w:r>
        <w:tab/>
      </w:r>
      <w:r>
        <w:tab/>
      </w:r>
      <w:r>
        <w:tab/>
        <w:t xml:space="preserve">Figura 2 – </w:t>
      </w:r>
      <w:r w:rsidR="00D51219">
        <w:t xml:space="preserve">Diagrama Entidade-Relacionamento </w:t>
      </w:r>
      <w:r>
        <w:t>Modelo</w:t>
      </w:r>
      <w:r w:rsidR="00D51219">
        <w:t xml:space="preserve"> - Lógico</w:t>
      </w:r>
      <w:r>
        <w:t>.</w:t>
      </w:r>
    </w:p>
    <w:p w14:paraId="7308CE49" w14:textId="7652D0BD" w:rsidR="00F41F59" w:rsidRDefault="00F41F59" w:rsidP="00F41F59">
      <w:pPr>
        <w:pStyle w:val="Text"/>
        <w:ind w:firstLine="0"/>
        <w:jc w:val="center"/>
      </w:pPr>
      <w:r w:rsidRPr="00F03471">
        <w:rPr>
          <w:b/>
          <w:bCs/>
        </w:rPr>
        <w:t>Fonte:</w:t>
      </w:r>
      <w:r>
        <w:t xml:space="preserve"> Elaboração Própria, 2022.</w:t>
      </w:r>
    </w:p>
    <w:p w14:paraId="621ECD6E" w14:textId="2F1103A0" w:rsidR="00D51219" w:rsidRDefault="00D51219" w:rsidP="00F41F59">
      <w:pPr>
        <w:pStyle w:val="Text"/>
        <w:ind w:firstLine="0"/>
        <w:jc w:val="center"/>
      </w:pPr>
    </w:p>
    <w:p w14:paraId="3AC4D1DD" w14:textId="1C346135" w:rsidR="00D51219" w:rsidRDefault="00C777F9" w:rsidP="00D51219">
      <w:pPr>
        <w:pStyle w:val="Ttulo2"/>
      </w:pPr>
      <w:r>
        <w:t>Reconhecimento Facial</w:t>
      </w:r>
    </w:p>
    <w:p w14:paraId="2081FC68" w14:textId="54ED978C" w:rsidR="00C777F9" w:rsidRDefault="00C777F9" w:rsidP="00C777F9"/>
    <w:p w14:paraId="39DBAAE8" w14:textId="1A64752B" w:rsidR="00C777F9" w:rsidRDefault="00CB7B99" w:rsidP="00C777F9">
      <w:r>
        <w:t>A linguagem utilizada para a realização do reconhecimento facial foi o Python, visto que essa linguagem é muito boa para se trabalhar com inteligência artificial pelo fato de ter uma sintaxe simples e uma ótima legibilidade, o que acaba facilitando na hora de desenvolver algoritmos complexos.</w:t>
      </w:r>
    </w:p>
    <w:p w14:paraId="09582383" w14:textId="03D58117" w:rsidR="00CB7B99" w:rsidRDefault="00CB7B99" w:rsidP="00CB7B99">
      <w:r>
        <w:t xml:space="preserve"> </w:t>
      </w:r>
      <w:r>
        <w:tab/>
        <w:t>Aliado a tudo isso Conta com várias bibliotecas específicas para inteligência artificial.</w:t>
      </w:r>
    </w:p>
    <w:p w14:paraId="5798FF61" w14:textId="73AB0A48" w:rsidR="005E296E" w:rsidRDefault="00CB7B99" w:rsidP="00CB7B99">
      <w:r>
        <w:t xml:space="preserve"> </w:t>
      </w:r>
      <w:r>
        <w:tab/>
        <w:t xml:space="preserve">Pacotes como </w:t>
      </w:r>
      <w:proofErr w:type="spellStart"/>
      <w:r w:rsidR="005E296E">
        <w:t>OpenCV</w:t>
      </w:r>
      <w:proofErr w:type="spellEnd"/>
      <w:r w:rsidR="005E296E">
        <w:t xml:space="preserve">, </w:t>
      </w:r>
      <w:proofErr w:type="spellStart"/>
      <w:r>
        <w:t>NumPy</w:t>
      </w:r>
      <w:proofErr w:type="spellEnd"/>
      <w:r>
        <w:t xml:space="preserve">, </w:t>
      </w:r>
      <w:proofErr w:type="spellStart"/>
      <w:r>
        <w:t>Scipy</w:t>
      </w:r>
      <w:proofErr w:type="spellEnd"/>
      <w:r>
        <w:t xml:space="preserve">, </w:t>
      </w:r>
      <w:proofErr w:type="spellStart"/>
      <w:r>
        <w:t>scikit-learn</w:t>
      </w:r>
      <w:proofErr w:type="spellEnd"/>
      <w:r>
        <w:t xml:space="preserve"> e </w:t>
      </w:r>
      <w:proofErr w:type="spellStart"/>
      <w:r>
        <w:t>matplotlib</w:t>
      </w:r>
      <w:proofErr w:type="spellEnd"/>
      <w:r>
        <w:t xml:space="preserve"> são usados como bases dos projetos </w:t>
      </w:r>
      <w:r w:rsidR="005E296E">
        <w:t>de IA.</w:t>
      </w:r>
    </w:p>
    <w:p w14:paraId="1AEFC233" w14:textId="2420B4B3" w:rsidR="00CB7B99" w:rsidRPr="00C777F9" w:rsidRDefault="005E296E" w:rsidP="00CB7B99">
      <w:r>
        <w:t>A junção de todos esses fatores foi o que nos levou a optar por essa linguagem de programação</w:t>
      </w:r>
      <w:r w:rsidR="00CB7B99">
        <w:t xml:space="preserve"> [6]</w:t>
      </w:r>
    </w:p>
    <w:p w14:paraId="4B2AD7B1" w14:textId="08C7E905" w:rsidR="00C777F9" w:rsidRDefault="00C777F9" w:rsidP="00C777F9"/>
    <w:p w14:paraId="784309E7" w14:textId="7A7B3D73" w:rsidR="005E296E" w:rsidRDefault="005E296E" w:rsidP="00C777F9"/>
    <w:p w14:paraId="64F15C10" w14:textId="3BB07A51" w:rsidR="005E296E" w:rsidRDefault="005E296E" w:rsidP="00C777F9"/>
    <w:p w14:paraId="7C5158ED" w14:textId="278EB4A9" w:rsidR="005E296E" w:rsidRDefault="005E296E" w:rsidP="00C777F9">
      <w:r>
        <w:rPr>
          <w:noProof/>
          <w:lang w:eastAsia="pt-BR"/>
        </w:rPr>
        <w:drawing>
          <wp:inline distT="0" distB="0" distL="0" distR="0" wp14:anchorId="28B58F23" wp14:editId="10100A16">
            <wp:extent cx="3200400" cy="1445260"/>
            <wp:effectExtent l="0" t="0" r="0" b="254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hy-Python-For-AI-Artificial-Intelligence-With-Python-Edureka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FC81C" w14:textId="66452718" w:rsidR="005E296E" w:rsidRDefault="005E296E" w:rsidP="00C777F9"/>
    <w:p w14:paraId="7CB56176" w14:textId="340B1280" w:rsidR="005E296E" w:rsidRDefault="005E296E" w:rsidP="005E296E">
      <w:pPr>
        <w:jc w:val="center"/>
      </w:pPr>
      <w:r>
        <w:t xml:space="preserve">Figura 3 – Artificial Intelligence </w:t>
      </w:r>
      <w:proofErr w:type="spellStart"/>
      <w:r>
        <w:t>with</w:t>
      </w:r>
      <w:proofErr w:type="spellEnd"/>
      <w:r>
        <w:t xml:space="preserve"> Python</w:t>
      </w:r>
    </w:p>
    <w:p w14:paraId="27D1987C" w14:textId="187F55A8" w:rsidR="005E296E" w:rsidRDefault="005E296E" w:rsidP="005E296E">
      <w:pPr>
        <w:jc w:val="center"/>
      </w:pPr>
      <w:r w:rsidRPr="005E296E">
        <w:rPr>
          <w:b/>
        </w:rPr>
        <w:t>Fonte</w:t>
      </w:r>
      <w:r>
        <w:t xml:space="preserve">: </w:t>
      </w:r>
      <w:proofErr w:type="spellStart"/>
      <w:proofErr w:type="gramStart"/>
      <w:r w:rsidR="00DA0980" w:rsidRPr="00DA0980">
        <w:rPr>
          <w:bCs/>
        </w:rPr>
        <w:t>Edureka</w:t>
      </w:r>
      <w:proofErr w:type="spellEnd"/>
      <w:r w:rsidR="00DA0980" w:rsidRPr="00DA0980">
        <w:rPr>
          <w:bCs/>
        </w:rPr>
        <w:t>!</w:t>
      </w:r>
      <w:r w:rsidR="00DA0980">
        <w:t>,</w:t>
      </w:r>
      <w:proofErr w:type="gramEnd"/>
      <w:r w:rsidR="00DA0980">
        <w:t xml:space="preserve"> 2</w:t>
      </w:r>
      <w:r>
        <w:t>022</w:t>
      </w:r>
    </w:p>
    <w:p w14:paraId="282E2367" w14:textId="77777777" w:rsidR="005E296E" w:rsidRDefault="005E296E" w:rsidP="005E296E">
      <w:pPr>
        <w:jc w:val="center"/>
      </w:pPr>
    </w:p>
    <w:p w14:paraId="6DA75BC4" w14:textId="1F1E2B7A" w:rsidR="005E296E" w:rsidRDefault="005E296E" w:rsidP="00C777F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07709CA5" w14:textId="49CB4176" w:rsidR="005E296E" w:rsidRDefault="005E296E" w:rsidP="00C777F9">
      <w:r>
        <w:tab/>
      </w:r>
      <w:r>
        <w:tab/>
      </w:r>
      <w:r>
        <w:tab/>
      </w:r>
      <w:r>
        <w:tab/>
      </w:r>
    </w:p>
    <w:p w14:paraId="575B3557" w14:textId="77A44484" w:rsidR="005E296E" w:rsidRDefault="005E296E" w:rsidP="00C777F9"/>
    <w:p w14:paraId="73E5666C" w14:textId="7F5DD61C" w:rsidR="005E296E" w:rsidRDefault="005E296E" w:rsidP="00C777F9"/>
    <w:p w14:paraId="4DEBFACA" w14:textId="18BE0F99" w:rsidR="005E296E" w:rsidRDefault="005E296E" w:rsidP="00C777F9"/>
    <w:p w14:paraId="6EDD515C" w14:textId="78F34B4B" w:rsidR="00DA0980" w:rsidRDefault="00DA0980" w:rsidP="00C777F9"/>
    <w:p w14:paraId="1A2E7D73" w14:textId="3EE19760" w:rsidR="00C777F9" w:rsidRDefault="00C777F9" w:rsidP="00C777F9">
      <w:pPr>
        <w:pStyle w:val="Ttulo2"/>
      </w:pPr>
      <w:r>
        <w:t>Reconhecimento de Imagens</w:t>
      </w:r>
    </w:p>
    <w:p w14:paraId="6F7917F0" w14:textId="2ED0A9D4" w:rsidR="00DC68D9" w:rsidRDefault="00DC68D9" w:rsidP="00DC68D9"/>
    <w:p w14:paraId="160FF938" w14:textId="7DD09DC4" w:rsidR="00DC68D9" w:rsidRDefault="00DC68D9" w:rsidP="00DC68D9">
      <w:r>
        <w:t>Conforme citado no tópico anterior, o Python é uma linguagem muito propícia para este recurso, portanto o utilizaremos nessa etapa também.</w:t>
      </w:r>
    </w:p>
    <w:p w14:paraId="474167E1" w14:textId="19D81583" w:rsidR="00DC68D9" w:rsidRDefault="00DC68D9" w:rsidP="00DC68D9"/>
    <w:p w14:paraId="11BE105E" w14:textId="7A14D6AA" w:rsidR="00DC68D9" w:rsidRDefault="00DC68D9" w:rsidP="00DC68D9">
      <w:pPr>
        <w:pStyle w:val="Ttulo2"/>
      </w:pPr>
      <w:r>
        <w:lastRenderedPageBreak/>
        <w:t>Desenvolvimento do software</w:t>
      </w:r>
    </w:p>
    <w:p w14:paraId="0C7C400E" w14:textId="3400EC6D" w:rsidR="00DC68D9" w:rsidRDefault="00DC68D9" w:rsidP="00DC68D9"/>
    <w:p w14:paraId="198A3559" w14:textId="1B739502" w:rsidR="00DA7E68" w:rsidRDefault="00DC68D9" w:rsidP="00DC68D9">
      <w:r>
        <w:t xml:space="preserve">Para o desenvolvimento do software, no que se refere </w:t>
      </w:r>
      <w:r w:rsidR="00851D44">
        <w:t>ao Front</w:t>
      </w:r>
      <w:r w:rsidRPr="00DC68D9">
        <w:t xml:space="preserve"> </w:t>
      </w:r>
      <w:proofErr w:type="spellStart"/>
      <w:r w:rsidRPr="00DC68D9">
        <w:t>End</w:t>
      </w:r>
      <w:proofErr w:type="spellEnd"/>
      <w:r>
        <w:t xml:space="preserve"> (P</w:t>
      </w:r>
      <w:r w:rsidR="00750EA1">
        <w:t>arte visual do sistema, e aquilo que</w:t>
      </w:r>
      <w:r>
        <w:t xml:space="preserve"> podemos interagir)</w:t>
      </w:r>
      <w:r w:rsidR="00750EA1">
        <w:t xml:space="preserve"> [8] ser</w:t>
      </w:r>
      <w:r w:rsidR="00DA7E68">
        <w:t xml:space="preserve">ão utilizadas </w:t>
      </w:r>
      <w:r w:rsidR="00750EA1">
        <w:t>as linguagens HTML</w:t>
      </w:r>
      <w:proofErr w:type="gramStart"/>
      <w:r w:rsidR="00750EA1">
        <w:t>5,CSS</w:t>
      </w:r>
      <w:proofErr w:type="gramEnd"/>
      <w:r w:rsidR="00750EA1">
        <w:t xml:space="preserve">3 e </w:t>
      </w:r>
      <w:proofErr w:type="spellStart"/>
      <w:r w:rsidR="00750EA1">
        <w:t>JavaScript</w:t>
      </w:r>
      <w:proofErr w:type="spellEnd"/>
      <w:r w:rsidR="00DA7E68">
        <w:t>.</w:t>
      </w:r>
    </w:p>
    <w:p w14:paraId="5F49F5AF" w14:textId="3627BEB1" w:rsidR="00750EA1" w:rsidRDefault="00DA7E68" w:rsidP="00DC68D9">
      <w:r>
        <w:t xml:space="preserve"> A </w:t>
      </w:r>
      <w:r w:rsidR="00750EA1">
        <w:t>escolha HTML e CSS está diretamente relacionada ao fato de permitir grande customização de layout</w:t>
      </w:r>
      <w:r>
        <w:t xml:space="preserve">, por outro lado, </w:t>
      </w:r>
      <w:r w:rsidR="00851D44">
        <w:t xml:space="preserve">o </w:t>
      </w:r>
      <w:proofErr w:type="spellStart"/>
      <w:r w:rsidR="00851D44">
        <w:t>JavaScript</w:t>
      </w:r>
      <w:proofErr w:type="spellEnd"/>
      <w:r w:rsidR="00750EA1">
        <w:t xml:space="preserve"> </w:t>
      </w:r>
      <w:r>
        <w:t xml:space="preserve">foi escolhido por ser uma linguagem onde é possível atualizar conteúdos dinamicamente e responder a ações executadas na </w:t>
      </w:r>
      <w:proofErr w:type="gramStart"/>
      <w:r>
        <w:t>tela.[</w:t>
      </w:r>
      <w:proofErr w:type="gramEnd"/>
      <w:r>
        <w:t xml:space="preserve">9] </w:t>
      </w:r>
    </w:p>
    <w:p w14:paraId="6A08D72F" w14:textId="6A5F8400" w:rsidR="000F7764" w:rsidRDefault="000F7764" w:rsidP="00DC68D9"/>
    <w:p w14:paraId="0A418BF7" w14:textId="7A9B19B1" w:rsidR="000F7764" w:rsidRDefault="000F7764" w:rsidP="000F7764">
      <w:pPr>
        <w:pStyle w:val="Ttulo2"/>
        <w:rPr>
          <w:color w:val="000000" w:themeColor="text1"/>
        </w:rPr>
      </w:pPr>
      <w:r w:rsidRPr="000F7764">
        <w:rPr>
          <w:color w:val="000000" w:themeColor="text1"/>
        </w:rPr>
        <w:t>Construção do Hardware e Integração Hardware-Sof</w:t>
      </w:r>
      <w:r>
        <w:rPr>
          <w:color w:val="000000" w:themeColor="text1"/>
        </w:rPr>
        <w:t>t</w:t>
      </w:r>
      <w:r w:rsidRPr="000F7764">
        <w:rPr>
          <w:color w:val="000000" w:themeColor="text1"/>
        </w:rPr>
        <w:t>ware</w:t>
      </w:r>
    </w:p>
    <w:p w14:paraId="43BC8E28" w14:textId="77777777" w:rsidR="000F7764" w:rsidRDefault="000F7764" w:rsidP="000F7764">
      <w:pPr>
        <w:pStyle w:val="Ttulo2"/>
        <w:numPr>
          <w:ilvl w:val="0"/>
          <w:numId w:val="0"/>
        </w:numPr>
        <w:rPr>
          <w:i w:val="0"/>
          <w:iCs w:val="0"/>
        </w:rPr>
      </w:pPr>
    </w:p>
    <w:p w14:paraId="15878956" w14:textId="77777777" w:rsidR="0052683E" w:rsidRDefault="000F7764" w:rsidP="000F7764">
      <w:pPr>
        <w:pStyle w:val="Ttulo2"/>
        <w:numPr>
          <w:ilvl w:val="0"/>
          <w:numId w:val="0"/>
        </w:numPr>
        <w:rPr>
          <w:i w:val="0"/>
        </w:rPr>
      </w:pPr>
      <w:r>
        <w:rPr>
          <w:i w:val="0"/>
        </w:rPr>
        <w:t>Optamos pel</w:t>
      </w:r>
      <w:r w:rsidR="0052683E">
        <w:rPr>
          <w:i w:val="0"/>
        </w:rPr>
        <w:t xml:space="preserve">o </w:t>
      </w:r>
      <w:proofErr w:type="spellStart"/>
      <w:r w:rsidR="0052683E">
        <w:rPr>
          <w:i w:val="0"/>
        </w:rPr>
        <w:t>a</w:t>
      </w:r>
      <w:r w:rsidRPr="000F7764">
        <w:rPr>
          <w:i w:val="0"/>
        </w:rPr>
        <w:t>rduino</w:t>
      </w:r>
      <w:proofErr w:type="spellEnd"/>
      <w:r w:rsidRPr="000F7764">
        <w:rPr>
          <w:i w:val="0"/>
        </w:rPr>
        <w:t xml:space="preserve"> como </w:t>
      </w:r>
      <w:r>
        <w:rPr>
          <w:i w:val="0"/>
        </w:rPr>
        <w:t>principal integração entre soft</w:t>
      </w:r>
      <w:r w:rsidRPr="000F7764">
        <w:rPr>
          <w:i w:val="0"/>
        </w:rPr>
        <w:t xml:space="preserve">ware e hardware, </w:t>
      </w:r>
      <w:r>
        <w:rPr>
          <w:i w:val="0"/>
        </w:rPr>
        <w:t>devido ao mesmo ser muito versátil, acessível</w:t>
      </w:r>
      <w:r w:rsidR="0052683E">
        <w:rPr>
          <w:i w:val="0"/>
        </w:rPr>
        <w:t>, e eficiente para aplicações simples e intermediárias. [10]</w:t>
      </w:r>
    </w:p>
    <w:p w14:paraId="6D57E9C9" w14:textId="5791CD46" w:rsidR="000F7764" w:rsidRDefault="0052683E" w:rsidP="000F7764">
      <w:pPr>
        <w:pStyle w:val="Ttulo2"/>
        <w:numPr>
          <w:ilvl w:val="0"/>
          <w:numId w:val="0"/>
        </w:numPr>
        <w:rPr>
          <w:i w:val="0"/>
        </w:rPr>
      </w:pPr>
      <w:r>
        <w:rPr>
          <w:i w:val="0"/>
        </w:rPr>
        <w:t xml:space="preserve">O </w:t>
      </w:r>
      <w:proofErr w:type="spellStart"/>
      <w:r w:rsidR="000F7764" w:rsidRPr="000F7764">
        <w:rPr>
          <w:i w:val="0"/>
        </w:rPr>
        <w:t>arduino</w:t>
      </w:r>
      <w:proofErr w:type="spellEnd"/>
      <w:r w:rsidR="000F7764" w:rsidRPr="000F7764">
        <w:rPr>
          <w:i w:val="0"/>
        </w:rPr>
        <w:t xml:space="preserve"> será programado em </w:t>
      </w:r>
      <w:r>
        <w:rPr>
          <w:i w:val="0"/>
        </w:rPr>
        <w:t>P</w:t>
      </w:r>
      <w:r w:rsidR="000F7764" w:rsidRPr="000F7764">
        <w:rPr>
          <w:i w:val="0"/>
        </w:rPr>
        <w:t>yt</w:t>
      </w:r>
      <w:r w:rsidR="005A09AF">
        <w:rPr>
          <w:i w:val="0"/>
        </w:rPr>
        <w:t xml:space="preserve">hon com uso de </w:t>
      </w:r>
      <w:proofErr w:type="spellStart"/>
      <w:r w:rsidR="005A09AF">
        <w:rPr>
          <w:i w:val="0"/>
        </w:rPr>
        <w:t>pyFirmata</w:t>
      </w:r>
      <w:proofErr w:type="spellEnd"/>
      <w:r>
        <w:rPr>
          <w:i w:val="0"/>
        </w:rPr>
        <w:t>,</w:t>
      </w:r>
      <w:r w:rsidR="000F7764" w:rsidRPr="000F7764">
        <w:rPr>
          <w:i w:val="0"/>
        </w:rPr>
        <w:t xml:space="preserve"> </w:t>
      </w:r>
      <w:r w:rsidR="005A09AF">
        <w:rPr>
          <w:i w:val="0"/>
        </w:rPr>
        <w:t xml:space="preserve">é </w:t>
      </w:r>
      <w:r w:rsidR="00AD6F11">
        <w:rPr>
          <w:i w:val="0"/>
        </w:rPr>
        <w:t>uma interface P</w:t>
      </w:r>
      <w:r w:rsidR="005A09AF">
        <w:rPr>
          <w:i w:val="0"/>
        </w:rPr>
        <w:t xml:space="preserve">ython para o protocolo chamado </w:t>
      </w:r>
      <w:proofErr w:type="spellStart"/>
      <w:r w:rsidR="005A09AF">
        <w:rPr>
          <w:i w:val="0"/>
        </w:rPr>
        <w:t>Firmata</w:t>
      </w:r>
      <w:proofErr w:type="spellEnd"/>
      <w:r w:rsidR="005A09AF">
        <w:rPr>
          <w:i w:val="0"/>
        </w:rPr>
        <w:t xml:space="preserve">, um protocolo usado para comunicação entre </w:t>
      </w:r>
      <w:r w:rsidR="00AD6F11">
        <w:rPr>
          <w:i w:val="0"/>
        </w:rPr>
        <w:t>micro controladores</w:t>
      </w:r>
      <w:r w:rsidR="005A09AF">
        <w:rPr>
          <w:i w:val="0"/>
        </w:rPr>
        <w:t xml:space="preserve"> e software em computadores. [11]</w:t>
      </w:r>
    </w:p>
    <w:p w14:paraId="77502936" w14:textId="7950B0FB" w:rsidR="005A09AF" w:rsidRDefault="005A09AF" w:rsidP="005A09AF"/>
    <w:p w14:paraId="27A279AE" w14:textId="41616E4D" w:rsidR="005A09AF" w:rsidRDefault="005A09AF" w:rsidP="005A09AF"/>
    <w:p w14:paraId="51D162E1" w14:textId="1137312C" w:rsidR="005A09AF" w:rsidRDefault="005A09AF" w:rsidP="005A09AF">
      <w:r>
        <w:rPr>
          <w:noProof/>
          <w:lang w:eastAsia="pt-BR"/>
        </w:rPr>
        <w:drawing>
          <wp:inline distT="0" distB="0" distL="0" distR="0" wp14:anchorId="0D6626ED" wp14:editId="15284B78">
            <wp:extent cx="3200400" cy="237012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AC01-9-1-min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3025" cy="237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C7F32" w14:textId="522711B4" w:rsidR="005A09AF" w:rsidRDefault="005A09AF" w:rsidP="005A09AF"/>
    <w:p w14:paraId="3FDEF84A" w14:textId="6631DF5E" w:rsidR="005A09AF" w:rsidRDefault="005A09AF" w:rsidP="005A09AF"/>
    <w:p w14:paraId="2252F59D" w14:textId="202AE64A" w:rsidR="005A09AF" w:rsidRDefault="005A09AF" w:rsidP="005A09AF">
      <w:pPr>
        <w:jc w:val="center"/>
      </w:pPr>
      <w:r>
        <w:t xml:space="preserve">Figura 5 – </w:t>
      </w:r>
      <w:proofErr w:type="spellStart"/>
      <w:r>
        <w:t>Arduino</w:t>
      </w:r>
      <w:proofErr w:type="spellEnd"/>
      <w:r>
        <w:t xml:space="preserve"> Uno</w:t>
      </w:r>
    </w:p>
    <w:p w14:paraId="28D1706A" w14:textId="30E83018" w:rsidR="005A09AF" w:rsidRDefault="005A09AF" w:rsidP="005A09AF">
      <w:pPr>
        <w:jc w:val="center"/>
      </w:pPr>
      <w:r w:rsidRPr="005A09AF">
        <w:rPr>
          <w:b/>
        </w:rPr>
        <w:t>Fonte</w:t>
      </w:r>
      <w:r>
        <w:t>: FILIPEFLOP, 2022</w:t>
      </w:r>
    </w:p>
    <w:p w14:paraId="3882A95E" w14:textId="3D4CCF5E" w:rsidR="005A09AF" w:rsidRDefault="005A09AF" w:rsidP="005A09AF"/>
    <w:p w14:paraId="46BC1400" w14:textId="5E3A7094" w:rsidR="005A09AF" w:rsidRDefault="005A09AF" w:rsidP="005A09AF"/>
    <w:p w14:paraId="02FDCC84" w14:textId="27AE571E" w:rsidR="005A09AF" w:rsidRDefault="005A09AF" w:rsidP="005A09AF"/>
    <w:p w14:paraId="6650D4F1" w14:textId="6AFE59FC" w:rsidR="005A09AF" w:rsidRPr="005A09AF" w:rsidRDefault="005A09AF" w:rsidP="005A09AF"/>
    <w:p w14:paraId="4F955EB6" w14:textId="35A5A806" w:rsidR="00D51219" w:rsidRDefault="00D51219" w:rsidP="00F41F59">
      <w:pPr>
        <w:pStyle w:val="Text"/>
        <w:ind w:firstLine="0"/>
        <w:jc w:val="center"/>
      </w:pPr>
    </w:p>
    <w:p w14:paraId="3D2416A1" w14:textId="2880DF72" w:rsidR="006612BB" w:rsidRDefault="0060044F" w:rsidP="00F41F59">
      <w:pPr>
        <w:pStyle w:val="Ttulo1"/>
      </w:pPr>
      <w:r>
        <w:t>METODOLOGIA</w:t>
      </w:r>
    </w:p>
    <w:bookmarkEnd w:id="2"/>
    <w:p w14:paraId="3295B0CF" w14:textId="557A9D83" w:rsidR="0065092C" w:rsidRDefault="0065092C" w:rsidP="00E17EA6">
      <w:pPr>
        <w:pStyle w:val="Text"/>
      </w:pPr>
    </w:p>
    <w:p w14:paraId="5BF98088" w14:textId="631DB031" w:rsidR="0060044F" w:rsidRDefault="00D51219" w:rsidP="00861F03">
      <w:pPr>
        <w:pStyle w:val="Text"/>
        <w:ind w:firstLine="0"/>
      </w:pPr>
      <w:r>
        <w:t>Este projeto teve influê</w:t>
      </w:r>
      <w:r w:rsidR="00861F03">
        <w:t xml:space="preserve">ncia de diferentes metodologias, no que se refere aos </w:t>
      </w:r>
      <w:r w:rsidR="002F2244">
        <w:t>objetivos, percebemos características explorató</w:t>
      </w:r>
      <w:r w:rsidR="00861F03">
        <w:t>rias e descritivas</w:t>
      </w:r>
      <w:r w:rsidR="00B63D0D">
        <w:t>, pelo fato de apresentar uma proposta de resolução para um problema já conhecido</w:t>
      </w:r>
      <w:r w:rsidR="00861F03">
        <w:t>.</w:t>
      </w:r>
      <w:r w:rsidR="00B63D0D" w:rsidRPr="00B63D0D">
        <w:t xml:space="preserve"> </w:t>
      </w:r>
      <w:r w:rsidR="002F2244">
        <w:t>Revisão bibliográ</w:t>
      </w:r>
      <w:r w:rsidR="00B63D0D">
        <w:t xml:space="preserve">fica foi o </w:t>
      </w:r>
      <w:r w:rsidR="00B63D0D">
        <w:lastRenderedPageBreak/>
        <w:t xml:space="preserve">principal procedimento para fazer a coleta dos dados utilizados, visto que a maior parte </w:t>
      </w:r>
      <w:r w:rsidR="00465117">
        <w:t xml:space="preserve">da obtenção </w:t>
      </w:r>
      <w:r w:rsidR="002F2244">
        <w:t>de informações foi através de métodos bibliográ</w:t>
      </w:r>
      <w:r w:rsidR="00465117">
        <w:t>ficos publicados por diferentes autores, comparando opiniões divergentes.</w:t>
      </w:r>
    </w:p>
    <w:p w14:paraId="29F887ED" w14:textId="22F2130D" w:rsidR="00465117" w:rsidRDefault="00465117" w:rsidP="00861F03">
      <w:pPr>
        <w:pStyle w:val="Text"/>
        <w:ind w:firstLine="0"/>
      </w:pPr>
      <w:r>
        <w:t xml:space="preserve">Para o desenvolvimento do sistema como um todo será utilizado o framework </w:t>
      </w:r>
      <w:proofErr w:type="spellStart"/>
      <w:r>
        <w:t>Scrum</w:t>
      </w:r>
      <w:proofErr w:type="spellEnd"/>
      <w:r>
        <w:t xml:space="preserve"> para o gerenciamento do projeto.</w:t>
      </w:r>
    </w:p>
    <w:p w14:paraId="3BD1984A" w14:textId="72CC1C0E" w:rsidR="00F03471" w:rsidRDefault="00F03471" w:rsidP="00861F03">
      <w:pPr>
        <w:pStyle w:val="Text"/>
        <w:ind w:firstLine="0"/>
      </w:pPr>
    </w:p>
    <w:p w14:paraId="1B5D48BD" w14:textId="77777777" w:rsidR="00F03471" w:rsidRDefault="00F03471" w:rsidP="00861F03">
      <w:pPr>
        <w:pStyle w:val="Text"/>
        <w:ind w:firstLine="0"/>
      </w:pPr>
    </w:p>
    <w:p w14:paraId="27C48360" w14:textId="5153AC09" w:rsidR="00465117" w:rsidRDefault="00465117" w:rsidP="00861F03">
      <w:pPr>
        <w:pStyle w:val="Text"/>
        <w:ind w:firstLine="0"/>
      </w:pPr>
      <w:r>
        <w:rPr>
          <w:noProof/>
          <w:lang w:eastAsia="pt-BR"/>
        </w:rPr>
        <w:drawing>
          <wp:inline distT="0" distB="0" distL="0" distR="0" wp14:anchorId="0B223426" wp14:editId="2237CA2C">
            <wp:extent cx="3200400" cy="1143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1DE27" w14:textId="35C04F1C" w:rsidR="00861F03" w:rsidRDefault="00DA7E68" w:rsidP="00F03471">
      <w:pPr>
        <w:pStyle w:val="Text"/>
        <w:ind w:firstLine="0"/>
        <w:jc w:val="center"/>
      </w:pPr>
      <w:r>
        <w:t>Figura 4</w:t>
      </w:r>
      <w:r w:rsidR="00F03471">
        <w:t xml:space="preserve"> – Fluxograma dos processos.</w:t>
      </w:r>
    </w:p>
    <w:p w14:paraId="67BDD8F8" w14:textId="55F19719" w:rsidR="00F03471" w:rsidRDefault="00F03471" w:rsidP="00F03471">
      <w:pPr>
        <w:pStyle w:val="Text"/>
        <w:ind w:firstLine="0"/>
        <w:jc w:val="center"/>
      </w:pPr>
      <w:r w:rsidRPr="00F03471">
        <w:rPr>
          <w:b/>
          <w:bCs/>
        </w:rPr>
        <w:t>Fonte:</w:t>
      </w:r>
      <w:r>
        <w:t xml:space="preserve"> Elaboração Própria, 2022.</w:t>
      </w:r>
    </w:p>
    <w:p w14:paraId="4C13CF80" w14:textId="2E37DC49" w:rsidR="00C17388" w:rsidRDefault="00C17388" w:rsidP="00E17EA6">
      <w:pPr>
        <w:pStyle w:val="Text"/>
      </w:pPr>
    </w:p>
    <w:p w14:paraId="30F9613C" w14:textId="669D5F29" w:rsidR="00BF2702" w:rsidRDefault="00BF2702" w:rsidP="00BF2702"/>
    <w:p w14:paraId="3E58882E" w14:textId="390496A3" w:rsidR="00BF2702" w:rsidRDefault="00BF2702" w:rsidP="00BF2702"/>
    <w:p w14:paraId="0013CBF4" w14:textId="572E31ED" w:rsidR="00BF2702" w:rsidRPr="00BF2702" w:rsidRDefault="00BF2702" w:rsidP="00BF2702"/>
    <w:p w14:paraId="4A619060" w14:textId="32D9294A" w:rsidR="00BF2702" w:rsidRDefault="00BF2702" w:rsidP="00BF2702"/>
    <w:p w14:paraId="7A8BC388" w14:textId="003559DF" w:rsidR="00BF2702" w:rsidRDefault="00BF2702" w:rsidP="00BF2702">
      <w:pPr>
        <w:pStyle w:val="Ttulo1"/>
      </w:pPr>
      <w:r>
        <w:t>conclusão Parcial</w:t>
      </w:r>
    </w:p>
    <w:p w14:paraId="3ECDB105" w14:textId="3BCD640B" w:rsidR="00BF2702" w:rsidRPr="00BF2702" w:rsidRDefault="00AD6F11" w:rsidP="00BF2702">
      <w:r>
        <w:t>Durante a realização deste projeto fizemos divers</w:t>
      </w:r>
      <w:r w:rsidR="00851D44">
        <w:t>as pesquisas visando utilizar as</w:t>
      </w:r>
      <w:r>
        <w:t xml:space="preserve"> melhores informações ao nosso alcance, desde o que se refere a parte de obtenção de informações, até a seleção de tecnologias que serão utilizadas nesta aplicação.</w:t>
      </w:r>
    </w:p>
    <w:p w14:paraId="5011D8B8" w14:textId="77777777" w:rsidR="00BF2702" w:rsidRPr="00BF2702" w:rsidRDefault="00BF2702" w:rsidP="00BF2702">
      <w:pPr>
        <w:ind w:left="404"/>
      </w:pPr>
    </w:p>
    <w:p w14:paraId="35413236" w14:textId="77777777" w:rsidR="00851D44" w:rsidRDefault="00851D44" w:rsidP="00851D44">
      <w:pPr>
        <w:pStyle w:val="Ttulo1"/>
        <w:numPr>
          <w:ilvl w:val="0"/>
          <w:numId w:val="0"/>
        </w:numPr>
        <w:ind w:left="1616" w:firstLine="202"/>
        <w:jc w:val="left"/>
        <w:rPr>
          <w:smallCaps w:val="0"/>
          <w:kern w:val="0"/>
        </w:rPr>
      </w:pPr>
    </w:p>
    <w:p w14:paraId="281614B3" w14:textId="1E261004" w:rsidR="00507269" w:rsidRDefault="00507269" w:rsidP="00851D44">
      <w:pPr>
        <w:pStyle w:val="Ttulo1"/>
        <w:numPr>
          <w:ilvl w:val="0"/>
          <w:numId w:val="0"/>
        </w:numPr>
        <w:ind w:left="1616" w:firstLine="202"/>
        <w:jc w:val="left"/>
      </w:pPr>
      <w:r w:rsidRPr="00507269">
        <w:t>REFERÊNCIAS</w:t>
      </w:r>
    </w:p>
    <w:p w14:paraId="164F0D6C" w14:textId="71C29DBB" w:rsidR="00507269" w:rsidRDefault="00507269" w:rsidP="00473219"/>
    <w:p w14:paraId="0C340047" w14:textId="0F65F863" w:rsidR="00BC601F" w:rsidRPr="00C819FB" w:rsidRDefault="00600745" w:rsidP="00C819FB">
      <w:pPr>
        <w:pStyle w:val="Ttulo2"/>
        <w:numPr>
          <w:ilvl w:val="0"/>
          <w:numId w:val="0"/>
        </w:numPr>
        <w:shd w:val="clear" w:color="auto" w:fill="FFFFFF"/>
        <w:spacing w:before="0" w:after="225"/>
        <w:textAlignment w:val="baseline"/>
        <w:rPr>
          <w:i w:val="0"/>
          <w:color w:val="000000" w:themeColor="text1"/>
          <w:spacing w:val="9"/>
        </w:rPr>
      </w:pPr>
      <w:r>
        <w:rPr>
          <w:i w:val="0"/>
        </w:rPr>
        <w:t>[1]</w:t>
      </w:r>
      <w:r w:rsidR="00BC601F" w:rsidRPr="00BC601F">
        <w:rPr>
          <w:i w:val="0"/>
        </w:rPr>
        <w:t xml:space="preserve"> Avelar, Rubens. </w:t>
      </w:r>
      <w:r w:rsidR="00BC601F" w:rsidRPr="00BC601F">
        <w:rPr>
          <w:b/>
          <w:i w:val="0"/>
          <w:color w:val="000000" w:themeColor="text1"/>
          <w:spacing w:val="9"/>
        </w:rPr>
        <w:t>Descarte irregular de lixo eletrônico cresceu 49% na última década na América Latina</w:t>
      </w:r>
      <w:r w:rsidR="00BC601F">
        <w:rPr>
          <w:b/>
          <w:i w:val="0"/>
          <w:color w:val="000000" w:themeColor="text1"/>
          <w:spacing w:val="9"/>
        </w:rPr>
        <w:t>. Jornal da USP</w:t>
      </w:r>
      <w:r w:rsidR="00BC601F">
        <w:rPr>
          <w:i w:val="0"/>
          <w:color w:val="000000" w:themeColor="text1"/>
          <w:spacing w:val="9"/>
        </w:rPr>
        <w:t>,</w:t>
      </w:r>
      <w:r w:rsidR="00BC601F" w:rsidRPr="00BC601F">
        <w:rPr>
          <w:i w:val="0"/>
          <w:color w:val="000000" w:themeColor="text1"/>
          <w:spacing w:val="9"/>
        </w:rPr>
        <w:t xml:space="preserve"> Ribeirão Preto - São Paulo</w:t>
      </w:r>
      <w:r w:rsidR="00BC601F">
        <w:rPr>
          <w:i w:val="0"/>
          <w:color w:val="000000" w:themeColor="text1"/>
          <w:spacing w:val="9"/>
        </w:rPr>
        <w:t xml:space="preserve">, 31 de </w:t>
      </w:r>
      <w:r w:rsidR="007B62C0">
        <w:rPr>
          <w:i w:val="0"/>
          <w:color w:val="000000" w:themeColor="text1"/>
          <w:spacing w:val="9"/>
        </w:rPr>
        <w:t>m</w:t>
      </w:r>
      <w:r w:rsidR="00BC601F">
        <w:rPr>
          <w:i w:val="0"/>
          <w:color w:val="000000" w:themeColor="text1"/>
          <w:spacing w:val="9"/>
        </w:rPr>
        <w:t>arç</w:t>
      </w:r>
      <w:r w:rsidR="007B62C0">
        <w:rPr>
          <w:i w:val="0"/>
          <w:color w:val="000000" w:themeColor="text1"/>
          <w:spacing w:val="9"/>
        </w:rPr>
        <w:t>o</w:t>
      </w:r>
      <w:r w:rsidR="00BC601F">
        <w:rPr>
          <w:i w:val="0"/>
          <w:color w:val="000000" w:themeColor="text1"/>
          <w:spacing w:val="9"/>
        </w:rPr>
        <w:t xml:space="preserve"> de 2022. Disponível em: </w:t>
      </w:r>
      <w:r w:rsidR="00BC601F" w:rsidRPr="00C819FB">
        <w:rPr>
          <w:i w:val="0"/>
          <w:color w:val="000000" w:themeColor="text1"/>
          <w:spacing w:val="9"/>
        </w:rPr>
        <w:t>https://jornal.usp.br/ATUALIDADES/DESCARTE-IRREGULAR-DE-LIXO-ELETRONICO-CRESCEU-49-NA-ULTIMA-DECADA-NA-AMERICA-LATINA/#:~:TEXT=AINDA%20DE%20ACORDO%20COM%20A,PRODUTOR%20MUNDIAL%20DE%20LIXO%20ELETR%C3%B4NICO.</w:t>
      </w:r>
      <w:r w:rsidR="00C819FB">
        <w:rPr>
          <w:i w:val="0"/>
          <w:color w:val="000000" w:themeColor="text1"/>
          <w:spacing w:val="9"/>
        </w:rPr>
        <w:br/>
      </w:r>
      <w:r w:rsidR="00BC601F">
        <w:t xml:space="preserve">Acesso em: 09 de out. </w:t>
      </w:r>
      <w:proofErr w:type="gramStart"/>
      <w:r w:rsidR="00BC601F">
        <w:t>de</w:t>
      </w:r>
      <w:proofErr w:type="gramEnd"/>
      <w:r w:rsidR="00BC601F">
        <w:t xml:space="preserve"> 2022</w:t>
      </w:r>
    </w:p>
    <w:p w14:paraId="5DB03ED9" w14:textId="77777777" w:rsidR="00C777F9" w:rsidRDefault="00600745" w:rsidP="007E088E">
      <w:pPr>
        <w:pStyle w:val="Ttulo1"/>
        <w:numPr>
          <w:ilvl w:val="0"/>
          <w:numId w:val="0"/>
        </w:numPr>
        <w:shd w:val="clear" w:color="auto" w:fill="FFFFFF"/>
        <w:spacing w:before="0"/>
        <w:jc w:val="left"/>
        <w:rPr>
          <w:smallCaps w:val="0"/>
          <w:kern w:val="0"/>
        </w:rPr>
      </w:pPr>
      <w:r>
        <w:rPr>
          <w:smallCaps w:val="0"/>
          <w:kern w:val="0"/>
        </w:rPr>
        <w:t xml:space="preserve">[2] </w:t>
      </w:r>
      <w:r w:rsidRPr="00C819FB">
        <w:rPr>
          <w:b/>
          <w:smallCaps w:val="0"/>
          <w:kern w:val="0"/>
        </w:rPr>
        <w:t>Coleta de Pilhas e baterias.</w:t>
      </w:r>
      <w:r w:rsidR="00C819FB">
        <w:rPr>
          <w:b/>
          <w:smallCaps w:val="0"/>
          <w:kern w:val="0"/>
        </w:rPr>
        <w:t xml:space="preserve"> FUNEP, </w:t>
      </w:r>
      <w:r w:rsidR="00C819FB" w:rsidRPr="00C819FB">
        <w:rPr>
          <w:b/>
          <w:smallCaps w:val="0"/>
          <w:kern w:val="0"/>
        </w:rPr>
        <w:t>Jaboticabal</w:t>
      </w:r>
      <w:r w:rsidR="00C819FB">
        <w:rPr>
          <w:smallCaps w:val="0"/>
          <w:kern w:val="0"/>
        </w:rPr>
        <w:t xml:space="preserve"> – São Paulo, “S.D”. Disponível em: </w:t>
      </w:r>
      <w:r w:rsidR="00D51219" w:rsidRPr="00D51219">
        <w:rPr>
          <w:smallCaps w:val="0"/>
          <w:kern w:val="0"/>
        </w:rPr>
        <w:t>https://www.funep.org.br/maisatitude/atitude.php?id=3#:~:text=No%20Brasil%2C%20s%C3%A3o%20mais%20de,sem%20nenhum%20tratamento%20técnico%20específico</w:t>
      </w:r>
      <w:r w:rsidR="00C777F9">
        <w:rPr>
          <w:smallCaps w:val="0"/>
          <w:kern w:val="0"/>
        </w:rPr>
        <w:t>.</w:t>
      </w:r>
    </w:p>
    <w:p w14:paraId="59557261" w14:textId="481B62F5" w:rsidR="007E088E" w:rsidRPr="00D51219" w:rsidRDefault="00C819FB" w:rsidP="007E088E">
      <w:pPr>
        <w:pStyle w:val="Ttulo1"/>
        <w:numPr>
          <w:ilvl w:val="0"/>
          <w:numId w:val="0"/>
        </w:numPr>
        <w:shd w:val="clear" w:color="auto" w:fill="FFFFFF"/>
        <w:spacing w:before="0"/>
        <w:jc w:val="left"/>
        <w:rPr>
          <w:smallCaps w:val="0"/>
          <w:kern w:val="0"/>
        </w:rPr>
      </w:pPr>
      <w:r w:rsidRPr="00C819FB">
        <w:rPr>
          <w:i/>
          <w:smallCaps w:val="0"/>
          <w:kern w:val="0"/>
        </w:rPr>
        <w:t>Acesso em: 09 de out de 2022</w:t>
      </w:r>
    </w:p>
    <w:p w14:paraId="06034868" w14:textId="77777777" w:rsidR="007E088E" w:rsidRDefault="007E088E" w:rsidP="007E088E"/>
    <w:p w14:paraId="6EA3D112" w14:textId="09436D68" w:rsidR="00C777F9" w:rsidRDefault="007E088E" w:rsidP="00D51219">
      <w:r>
        <w:t>[3]</w:t>
      </w:r>
      <w:r w:rsidR="00C17388">
        <w:t xml:space="preserve"> </w:t>
      </w:r>
      <w:r w:rsidR="00F115A6">
        <w:t xml:space="preserve">Alves de Souza, </w:t>
      </w:r>
      <w:proofErr w:type="spellStart"/>
      <w:r w:rsidR="00F115A6">
        <w:t>Livia</w:t>
      </w:r>
      <w:proofErr w:type="spellEnd"/>
      <w:r w:rsidR="00F115A6">
        <w:t xml:space="preserve">. </w:t>
      </w:r>
      <w:r w:rsidR="00F115A6" w:rsidRPr="00F115A6">
        <w:t>Pilhas e baterias usadas: perigoso lixo tóxico</w:t>
      </w:r>
      <w:r w:rsidR="00F115A6">
        <w:t>.</w:t>
      </w:r>
      <w:r w:rsidR="00AF4CEB">
        <w:t xml:space="preserve"> </w:t>
      </w:r>
      <w:proofErr w:type="spellStart"/>
      <w:r w:rsidR="00AF4CEB">
        <w:t>Uol</w:t>
      </w:r>
      <w:proofErr w:type="spellEnd"/>
      <w:r w:rsidR="00AF4CEB">
        <w:t>, Mundo Educação</w:t>
      </w:r>
      <w:r w:rsidR="00C17388">
        <w:t>. Disponível em:</w:t>
      </w:r>
      <w:r w:rsidR="00D51219">
        <w:t xml:space="preserve"> </w:t>
      </w:r>
      <w:r w:rsidR="00C777F9" w:rsidRPr="00C777F9">
        <w:t>https://mundoeducacao.uol.com.br/quimica/pilhas-baterias-</w:t>
      </w:r>
      <w:r w:rsidR="00C777F9" w:rsidRPr="00C777F9">
        <w:lastRenderedPageBreak/>
        <w:t>usadas-perigoso-lixo-toxico.htm#:~:text=Infelizmente%20no%20Brasil%2C%20pilhas%20e,a%20flora%20das%20regi%C3%B5es%20pr%C3%B3ximas</w:t>
      </w:r>
      <w:r w:rsidR="00C777F9">
        <w:t>.</w:t>
      </w:r>
    </w:p>
    <w:p w14:paraId="64B88854" w14:textId="020400EA" w:rsidR="009D3143" w:rsidRDefault="009D3143" w:rsidP="00D51219">
      <w:pPr>
        <w:rPr>
          <w:i/>
        </w:rPr>
      </w:pPr>
      <w:r w:rsidRPr="00C819FB">
        <w:rPr>
          <w:i/>
        </w:rPr>
        <w:t xml:space="preserve">Acesso em: </w:t>
      </w:r>
      <w:r w:rsidR="00935C46">
        <w:rPr>
          <w:i/>
        </w:rPr>
        <w:t>03</w:t>
      </w:r>
      <w:r w:rsidRPr="00C819FB">
        <w:rPr>
          <w:i/>
        </w:rPr>
        <w:t xml:space="preserve"> de</w:t>
      </w:r>
      <w:r w:rsidR="00935C46">
        <w:rPr>
          <w:i/>
        </w:rPr>
        <w:t xml:space="preserve"> dez </w:t>
      </w:r>
      <w:r w:rsidRPr="00C819FB">
        <w:rPr>
          <w:i/>
        </w:rPr>
        <w:t>de 2022</w:t>
      </w:r>
    </w:p>
    <w:p w14:paraId="30B4321B" w14:textId="77777777" w:rsidR="00D51219" w:rsidRPr="00D51219" w:rsidRDefault="00D51219" w:rsidP="00D51219"/>
    <w:p w14:paraId="40F5CE3C" w14:textId="0D4BE194" w:rsidR="00F41F59" w:rsidRDefault="000C4C2A" w:rsidP="00F41F59">
      <w:r>
        <w:t xml:space="preserve">[4] </w:t>
      </w:r>
      <w:r w:rsidRPr="000C4C2A">
        <w:rPr>
          <w:b/>
        </w:rPr>
        <w:t>Oracle» Oracle Brasil » Banco de Dados</w:t>
      </w:r>
      <w:r>
        <w:t>. Disponível em:</w:t>
      </w:r>
      <w:r w:rsidR="00D51219">
        <w:t xml:space="preserve"> </w:t>
      </w:r>
      <w:r w:rsidR="00F41F59" w:rsidRPr="00F41F59">
        <w:t>https://www.oracle.com/br/database/what-is-database/</w:t>
      </w:r>
      <w:r w:rsidR="00D51219">
        <w:t>,</w:t>
      </w:r>
    </w:p>
    <w:p w14:paraId="38D28294" w14:textId="31314DD3" w:rsidR="00D51219" w:rsidRDefault="000C4C2A" w:rsidP="00F41F59">
      <w:pPr>
        <w:rPr>
          <w:i/>
        </w:rPr>
      </w:pPr>
      <w:r w:rsidRPr="00D51219">
        <w:rPr>
          <w:i/>
        </w:rPr>
        <w:t xml:space="preserve">Acesso </w:t>
      </w:r>
      <w:r w:rsidR="00D51219">
        <w:rPr>
          <w:i/>
        </w:rPr>
        <w:t xml:space="preserve">em: 25 </w:t>
      </w:r>
      <w:r w:rsidR="00C777F9">
        <w:rPr>
          <w:i/>
        </w:rPr>
        <w:t xml:space="preserve">de </w:t>
      </w:r>
      <w:proofErr w:type="gramStart"/>
      <w:r w:rsidR="00D51219">
        <w:rPr>
          <w:i/>
        </w:rPr>
        <w:t>Ou</w:t>
      </w:r>
      <w:r w:rsidRPr="00D51219">
        <w:rPr>
          <w:i/>
        </w:rPr>
        <w:t>t.</w:t>
      </w:r>
      <w:proofErr w:type="gramEnd"/>
      <w:r w:rsidRPr="00D51219">
        <w:rPr>
          <w:i/>
        </w:rPr>
        <w:t xml:space="preserve"> 2022.</w:t>
      </w:r>
    </w:p>
    <w:p w14:paraId="4DD7868E" w14:textId="77777777" w:rsidR="00D51219" w:rsidRDefault="00D51219" w:rsidP="00F41F59">
      <w:pPr>
        <w:rPr>
          <w:i/>
        </w:rPr>
      </w:pPr>
    </w:p>
    <w:p w14:paraId="52F3BA67" w14:textId="77777777" w:rsidR="00CB7B99" w:rsidRDefault="00D51219" w:rsidP="00F41F59">
      <w:pPr>
        <w:rPr>
          <w:i/>
        </w:rPr>
      </w:pPr>
      <w:r>
        <w:t xml:space="preserve">[5] Modelo Conceitual de Dados: O que é um Modelo de </w:t>
      </w:r>
      <w:proofErr w:type="gramStart"/>
      <w:r>
        <w:t>Dados?.</w:t>
      </w:r>
      <w:proofErr w:type="gramEnd"/>
      <w:r>
        <w:t xml:space="preserve"> </w:t>
      </w:r>
      <w:r>
        <w:rPr>
          <w:b/>
          <w:bCs/>
        </w:rPr>
        <w:t>BLRDATA,</w:t>
      </w:r>
      <w:r>
        <w:t xml:space="preserve"> 2016. Disponível em: https://www.blrdata.com.br/single-post/2016/03/19/modelagem-conceitual-de-dados-conhe%C3%A7a-os-principais-conceitos-e-pr%C3%A1ticas. </w:t>
      </w:r>
      <w:r w:rsidRPr="00C777F9">
        <w:rPr>
          <w:i/>
        </w:rPr>
        <w:t>Acesso em: 01 dez. 2022.</w:t>
      </w:r>
    </w:p>
    <w:p w14:paraId="388AB88F" w14:textId="77777777" w:rsidR="00CB7B99" w:rsidRDefault="00CB7B99" w:rsidP="00F41F59">
      <w:pPr>
        <w:rPr>
          <w:i/>
        </w:rPr>
      </w:pPr>
    </w:p>
    <w:p w14:paraId="11B58F2C" w14:textId="77777777" w:rsidR="005E296E" w:rsidRDefault="00CB7B99" w:rsidP="00F41F59">
      <w:r w:rsidRPr="00CB7B99">
        <w:t xml:space="preserve">[6] </w:t>
      </w:r>
      <w:r>
        <w:t xml:space="preserve">COUTINHO, Thiago. Quais são as melhores linguagens para inteligência </w:t>
      </w:r>
      <w:proofErr w:type="gramStart"/>
      <w:r>
        <w:t>artificial?:</w:t>
      </w:r>
      <w:proofErr w:type="gramEnd"/>
      <w:r>
        <w:t xml:space="preserve"> Quais são as 5 melhores linguagens de programação para Inteligência Artificial ?. </w:t>
      </w:r>
      <w:proofErr w:type="spellStart"/>
      <w:r>
        <w:rPr>
          <w:b/>
          <w:bCs/>
        </w:rPr>
        <w:t>Voitto</w:t>
      </w:r>
      <w:proofErr w:type="spellEnd"/>
      <w:r>
        <w:rPr>
          <w:b/>
          <w:bCs/>
        </w:rPr>
        <w:t>,</w:t>
      </w:r>
      <w:r>
        <w:t xml:space="preserve"> 2021. Disponível em: https://www.voitto.com.br/blog/artigo/linguagens-para-inteligencia-artificial-ia. Acesso em: 02 dez. 2022.</w:t>
      </w:r>
    </w:p>
    <w:p w14:paraId="69D9A9CC" w14:textId="77777777" w:rsidR="005E296E" w:rsidRDefault="005E296E" w:rsidP="00F41F59"/>
    <w:p w14:paraId="3712ECCC" w14:textId="77777777" w:rsidR="00750EA1" w:rsidRDefault="005E296E" w:rsidP="00F41F59">
      <w:r>
        <w:t>[7]</w:t>
      </w:r>
      <w:r w:rsidRPr="005E296E">
        <w:t xml:space="preserve"> </w:t>
      </w:r>
      <w:r>
        <w:t xml:space="preserve">LATEEF, </w:t>
      </w:r>
      <w:proofErr w:type="spellStart"/>
      <w:r>
        <w:t>Zulaikha</w:t>
      </w:r>
      <w:proofErr w:type="spellEnd"/>
      <w:r>
        <w:t xml:space="preserve">. A </w:t>
      </w:r>
      <w:proofErr w:type="spellStart"/>
      <w:r>
        <w:t>Comprehensive</w:t>
      </w:r>
      <w:proofErr w:type="spellEnd"/>
      <w:r>
        <w:t xml:space="preserve"> </w:t>
      </w:r>
      <w:proofErr w:type="spellStart"/>
      <w:r>
        <w:t>Guide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Artificial Intelligence </w:t>
      </w:r>
      <w:proofErr w:type="spellStart"/>
      <w:r>
        <w:t>With</w:t>
      </w:r>
      <w:proofErr w:type="spellEnd"/>
      <w:r>
        <w:t xml:space="preserve"> Python: Artificial Intelligence </w:t>
      </w:r>
      <w:proofErr w:type="spellStart"/>
      <w:r>
        <w:t>With</w:t>
      </w:r>
      <w:proofErr w:type="spellEnd"/>
      <w:r>
        <w:t xml:space="preserve"> Python. </w:t>
      </w:r>
      <w:proofErr w:type="spellStart"/>
      <w:proofErr w:type="gramStart"/>
      <w:r>
        <w:rPr>
          <w:b/>
          <w:bCs/>
        </w:rPr>
        <w:t>Edureka</w:t>
      </w:r>
      <w:proofErr w:type="spellEnd"/>
      <w:r>
        <w:rPr>
          <w:b/>
          <w:bCs/>
        </w:rPr>
        <w:t>!,</w:t>
      </w:r>
      <w:proofErr w:type="gramEnd"/>
      <w:r>
        <w:t xml:space="preserve"> 2022. Disponível em: https://www.edureka.co/blog/artificial-intelligence-with-python/. Acesso em: 30 nov. 2022.</w:t>
      </w:r>
    </w:p>
    <w:p w14:paraId="67A3B594" w14:textId="77777777" w:rsidR="00750EA1" w:rsidRDefault="00750EA1" w:rsidP="00F41F59"/>
    <w:p w14:paraId="66EDF25E" w14:textId="77777777" w:rsidR="00DA7E68" w:rsidRDefault="00750EA1" w:rsidP="00F41F59">
      <w:r>
        <w:t xml:space="preserve">[8] </w:t>
      </w:r>
      <w:r w:rsidR="00DA7E68">
        <w:t xml:space="preserve">SOUTO, </w:t>
      </w:r>
      <w:proofErr w:type="gramStart"/>
      <w:r w:rsidR="00DA7E68">
        <w:t>Mario .</w:t>
      </w:r>
      <w:proofErr w:type="gramEnd"/>
      <w:r w:rsidR="00DA7E68">
        <w:t xml:space="preserve"> Introdução: O que é Front </w:t>
      </w:r>
      <w:proofErr w:type="spellStart"/>
      <w:proofErr w:type="gramStart"/>
      <w:r w:rsidR="00DA7E68">
        <w:t>End</w:t>
      </w:r>
      <w:proofErr w:type="spellEnd"/>
      <w:r w:rsidR="00DA7E68">
        <w:t>?.</w:t>
      </w:r>
      <w:proofErr w:type="gramEnd"/>
      <w:r w:rsidR="00DA7E68">
        <w:t xml:space="preserve"> </w:t>
      </w:r>
      <w:proofErr w:type="spellStart"/>
      <w:r w:rsidR="00DA7E68">
        <w:rPr>
          <w:b/>
          <w:bCs/>
        </w:rPr>
        <w:t>Alura</w:t>
      </w:r>
      <w:proofErr w:type="spellEnd"/>
      <w:r w:rsidR="00DA7E68">
        <w:rPr>
          <w:b/>
          <w:bCs/>
        </w:rPr>
        <w:t>,</w:t>
      </w:r>
      <w:r w:rsidR="00DA7E68">
        <w:t xml:space="preserve"> 2022. Disponível em: https://www.alura.com.br/artigos/o-que-e-front-end-e-back-end. Acesso em: 04 dez. 2022.</w:t>
      </w:r>
    </w:p>
    <w:p w14:paraId="7BF8AAB4" w14:textId="77777777" w:rsidR="00DA7E68" w:rsidRDefault="00DA7E68" w:rsidP="00F41F59"/>
    <w:p w14:paraId="04125CC0" w14:textId="406D1AC3" w:rsidR="00C819FB" w:rsidRDefault="00DA7E68" w:rsidP="00F41F59">
      <w:pPr>
        <w:rPr>
          <w:i/>
        </w:rPr>
      </w:pPr>
      <w:r>
        <w:t>[9]</w:t>
      </w:r>
      <w:r w:rsidRPr="00DA7E68">
        <w:t xml:space="preserve"> </w:t>
      </w:r>
      <w:r>
        <w:t xml:space="preserve">SOUTO, </w:t>
      </w:r>
      <w:proofErr w:type="gramStart"/>
      <w:r>
        <w:t>Mario .</w:t>
      </w:r>
      <w:proofErr w:type="gramEnd"/>
      <w:r>
        <w:t xml:space="preserve"> O que é </w:t>
      </w:r>
      <w:proofErr w:type="spellStart"/>
      <w:proofErr w:type="gramStart"/>
      <w:r>
        <w:t>JavaScript</w:t>
      </w:r>
      <w:proofErr w:type="spellEnd"/>
      <w:r>
        <w:t>?:</w:t>
      </w:r>
      <w:proofErr w:type="gramEnd"/>
      <w:r>
        <w:t xml:space="preserve"> Definição de alto nível. </w:t>
      </w:r>
      <w:r>
        <w:rPr>
          <w:b/>
          <w:bCs/>
        </w:rPr>
        <w:t xml:space="preserve">MDN Web </w:t>
      </w:r>
      <w:proofErr w:type="spellStart"/>
      <w:r>
        <w:rPr>
          <w:b/>
          <w:bCs/>
        </w:rPr>
        <w:t>Docs</w:t>
      </w:r>
      <w:proofErr w:type="spellEnd"/>
      <w:r>
        <w:rPr>
          <w:b/>
          <w:bCs/>
        </w:rPr>
        <w:t>,</w:t>
      </w:r>
      <w:r>
        <w:t xml:space="preserve"> 2022. Disponível em: https://developer.mozilla.org/pt-BR/docs/Learn/JavaScript/First_steps/What_is_JavaScript#:~:text=JavaScript%20%C3%A9%20uma%20linguagem%20de,2D%2F3D%20animados%2C%20etc.. Acesso em: 04 dez. 2022.</w:t>
      </w:r>
      <w:r w:rsidR="00C819FB" w:rsidRPr="00D51219">
        <w:rPr>
          <w:i/>
        </w:rPr>
        <w:br/>
      </w:r>
    </w:p>
    <w:p w14:paraId="34A881E8" w14:textId="121C3F7D" w:rsidR="0052683E" w:rsidRPr="00D51219" w:rsidRDefault="0052683E" w:rsidP="0052683E">
      <w:pPr>
        <w:rPr>
          <w:i/>
        </w:rPr>
      </w:pPr>
      <w:r w:rsidRPr="0052683E">
        <w:t xml:space="preserve">[10] </w:t>
      </w:r>
      <w:r>
        <w:t xml:space="preserve">THOMSEN, Adilson. O que é </w:t>
      </w:r>
      <w:proofErr w:type="spellStart"/>
      <w:r>
        <w:t>Arduino</w:t>
      </w:r>
      <w:proofErr w:type="spellEnd"/>
      <w:r>
        <w:t xml:space="preserve">, para que serve e primeiros passos: O que é </w:t>
      </w:r>
      <w:proofErr w:type="spellStart"/>
      <w:r>
        <w:t>Arduino</w:t>
      </w:r>
      <w:proofErr w:type="spellEnd"/>
      <w:r>
        <w:t xml:space="preserve">. </w:t>
      </w:r>
      <w:r>
        <w:rPr>
          <w:b/>
          <w:bCs/>
        </w:rPr>
        <w:t>FILIPEFLOP,</w:t>
      </w:r>
      <w:r>
        <w:t xml:space="preserve"> 2014. Disponível em: https://www.filipeflop.com/blog/o-que-e-arduino/. Acesso em: 29 nov. 2022.</w:t>
      </w:r>
    </w:p>
    <w:p w14:paraId="2A895566" w14:textId="049C485D" w:rsidR="00C819FB" w:rsidRDefault="00C819FB" w:rsidP="00C819FB">
      <w:pPr>
        <w:pStyle w:val="Ttulo1"/>
        <w:numPr>
          <w:ilvl w:val="0"/>
          <w:numId w:val="0"/>
        </w:numPr>
        <w:shd w:val="clear" w:color="auto" w:fill="FFFFFF"/>
        <w:spacing w:before="0"/>
        <w:jc w:val="left"/>
        <w:rPr>
          <w:i/>
        </w:rPr>
      </w:pPr>
    </w:p>
    <w:p w14:paraId="7A90C39D" w14:textId="27B616ED" w:rsidR="005A09AF" w:rsidRPr="005A09AF" w:rsidRDefault="005A09AF" w:rsidP="005A09AF">
      <w:r>
        <w:t xml:space="preserve">[11] </w:t>
      </w:r>
      <w:r>
        <w:t xml:space="preserve">FARIA, </w:t>
      </w:r>
      <w:proofErr w:type="gramStart"/>
      <w:r>
        <w:t>Wellington .</w:t>
      </w:r>
      <w:proofErr w:type="gramEnd"/>
      <w:r>
        <w:t xml:space="preserve"> Programando </w:t>
      </w:r>
      <w:proofErr w:type="spellStart"/>
      <w:r>
        <w:t>Arduino</w:t>
      </w:r>
      <w:proofErr w:type="spellEnd"/>
      <w:r>
        <w:t xml:space="preserve"> em Python: [</w:t>
      </w:r>
      <w:proofErr w:type="spellStart"/>
      <w:r>
        <w:t>PyFirmata</w:t>
      </w:r>
      <w:proofErr w:type="spellEnd"/>
      <w:r>
        <w:t xml:space="preserve">]. </w:t>
      </w:r>
      <w:proofErr w:type="spellStart"/>
      <w:r>
        <w:rPr>
          <w:b/>
          <w:bCs/>
        </w:rPr>
        <w:t>Medium</w:t>
      </w:r>
      <w:proofErr w:type="spellEnd"/>
      <w:r>
        <w:rPr>
          <w:b/>
          <w:bCs/>
        </w:rPr>
        <w:t>,</w:t>
      </w:r>
      <w:r>
        <w:t xml:space="preserve"> 2019. Disponível em: https://medium.com/@wellingtoncfaria/programando-arduino-em-python-pyfirmata-acf77af2240#:~:text=Pyfirmata%20nada%20mais%20%C3%A9%20que,e%20software%20em%20seu%20computador.. Acesso em: 28 nov. 2022.</w:t>
      </w:r>
    </w:p>
    <w:p w14:paraId="76FCC674" w14:textId="350E397B" w:rsidR="00600745" w:rsidRDefault="00600745" w:rsidP="00600745"/>
    <w:p w14:paraId="7DBFF906" w14:textId="545DA969" w:rsidR="000E23FF" w:rsidRDefault="000E23FF" w:rsidP="00600745"/>
    <w:p w14:paraId="28391223" w14:textId="6E17FDB0" w:rsidR="000E23FF" w:rsidRDefault="000E23FF" w:rsidP="00851D44">
      <w:pPr>
        <w:pStyle w:val="Ttulo1"/>
        <w:numPr>
          <w:ilvl w:val="0"/>
          <w:numId w:val="0"/>
        </w:numPr>
        <w:ind w:left="1414" w:firstLine="202"/>
        <w:jc w:val="left"/>
      </w:pPr>
      <w:r>
        <w:lastRenderedPageBreak/>
        <w:t>APÊNDICE</w:t>
      </w:r>
    </w:p>
    <w:p w14:paraId="296C47F1" w14:textId="3B5E3E66" w:rsidR="000E23FF" w:rsidRDefault="000E23FF" w:rsidP="000E23FF"/>
    <w:p w14:paraId="310EB835" w14:textId="2B2D5EB4" w:rsidR="00851D44" w:rsidRDefault="00851D44" w:rsidP="00851D44">
      <w:pPr>
        <w:pStyle w:val="FigureCaption"/>
        <w:rPr>
          <w:sz w:val="20"/>
          <w:szCs w:val="20"/>
        </w:rPr>
      </w:pPr>
      <w:r>
        <w:rPr>
          <w:sz w:val="20"/>
          <w:szCs w:val="20"/>
        </w:rPr>
        <w:t>GitHub</w:t>
      </w:r>
      <w:r>
        <w:rPr>
          <w:sz w:val="20"/>
          <w:szCs w:val="20"/>
        </w:rPr>
        <w:t>:</w:t>
      </w:r>
    </w:p>
    <w:p w14:paraId="600E8796" w14:textId="77777777" w:rsidR="00851D44" w:rsidRDefault="00851D44" w:rsidP="00851D44">
      <w:pPr>
        <w:pStyle w:val="FigureCaption"/>
        <w:rPr>
          <w:sz w:val="20"/>
          <w:szCs w:val="20"/>
        </w:rPr>
      </w:pPr>
      <w:r w:rsidRPr="00851D44">
        <w:rPr>
          <w:sz w:val="20"/>
          <w:szCs w:val="20"/>
        </w:rPr>
        <w:t xml:space="preserve">Disponível em: </w:t>
      </w:r>
    </w:p>
    <w:p w14:paraId="7CD2F81C" w14:textId="77777777" w:rsidR="00851D44" w:rsidRDefault="00851D44" w:rsidP="00851D44">
      <w:pPr>
        <w:pStyle w:val="FigureCaption"/>
        <w:rPr>
          <w:sz w:val="20"/>
          <w:szCs w:val="20"/>
        </w:rPr>
      </w:pPr>
      <w:r w:rsidRPr="00851D44">
        <w:rPr>
          <w:sz w:val="20"/>
          <w:szCs w:val="20"/>
        </w:rPr>
        <w:t>&lt;</w:t>
      </w:r>
      <w:proofErr w:type="gramStart"/>
      <w:r w:rsidRPr="00851D44">
        <w:rPr>
          <w:sz w:val="20"/>
          <w:szCs w:val="20"/>
        </w:rPr>
        <w:t>https://github.com/G-Paschoal/tccEngCompUam</w:t>
      </w:r>
      <w:proofErr w:type="gramEnd"/>
      <w:r w:rsidRPr="00851D44">
        <w:rPr>
          <w:sz w:val="20"/>
          <w:szCs w:val="20"/>
        </w:rPr>
        <w:t xml:space="preserve">&gt;. </w:t>
      </w:r>
    </w:p>
    <w:p w14:paraId="0696F9FC" w14:textId="745814D7" w:rsidR="00851D44" w:rsidRDefault="00851D44" w:rsidP="00851D44">
      <w:pPr>
        <w:pStyle w:val="FigureCaption"/>
        <w:rPr>
          <w:sz w:val="20"/>
          <w:szCs w:val="20"/>
        </w:rPr>
      </w:pPr>
      <w:r>
        <w:rPr>
          <w:sz w:val="20"/>
          <w:szCs w:val="20"/>
        </w:rPr>
        <w:t>Acesso em: D</w:t>
      </w:r>
      <w:r w:rsidR="004B0559">
        <w:rPr>
          <w:sz w:val="20"/>
          <w:szCs w:val="20"/>
        </w:rPr>
        <w:t>ezem</w:t>
      </w:r>
      <w:r>
        <w:rPr>
          <w:sz w:val="20"/>
          <w:szCs w:val="20"/>
        </w:rPr>
        <w:t>b</w:t>
      </w:r>
      <w:r w:rsidR="004B0559">
        <w:rPr>
          <w:sz w:val="20"/>
          <w:szCs w:val="20"/>
        </w:rPr>
        <w:t>r</w:t>
      </w:r>
      <w:bookmarkStart w:id="3" w:name="_GoBack"/>
      <w:bookmarkEnd w:id="3"/>
      <w:r>
        <w:rPr>
          <w:sz w:val="20"/>
          <w:szCs w:val="20"/>
        </w:rPr>
        <w:t>o</w:t>
      </w:r>
      <w:r w:rsidRPr="00851D44">
        <w:rPr>
          <w:sz w:val="20"/>
          <w:szCs w:val="20"/>
        </w:rPr>
        <w:t xml:space="preserve"> de 2022.</w:t>
      </w:r>
    </w:p>
    <w:p w14:paraId="7F1905E7" w14:textId="0375EECC" w:rsidR="005A09AF" w:rsidRPr="00600745" w:rsidRDefault="005A09AF" w:rsidP="00600745"/>
    <w:p w14:paraId="4AA9232C" w14:textId="604D57D4" w:rsidR="00507269" w:rsidRPr="00507269" w:rsidRDefault="00507269" w:rsidP="00473219"/>
    <w:p w14:paraId="0D4D34E6" w14:textId="2829788D" w:rsidR="00E97402" w:rsidRPr="00507269" w:rsidRDefault="00473219" w:rsidP="00473219">
      <w:r w:rsidRPr="00507269">
        <w:rPr>
          <w:color w:val="FF0000"/>
        </w:rPr>
        <w:t xml:space="preserve">  </w:t>
      </w:r>
    </w:p>
    <w:p w14:paraId="19D6B811" w14:textId="6F42A2B8" w:rsidR="00FD3F21" w:rsidRDefault="00FD3F21" w:rsidP="00AF22ED">
      <w:pPr>
        <w:pStyle w:val="Text"/>
      </w:pPr>
    </w:p>
    <w:p w14:paraId="6A6964E0" w14:textId="684FE547" w:rsidR="00507269" w:rsidRDefault="00507269" w:rsidP="00AF22ED">
      <w:pPr>
        <w:pStyle w:val="Text"/>
      </w:pPr>
    </w:p>
    <w:p w14:paraId="5C1BB0F4" w14:textId="18EB2366" w:rsidR="00507269" w:rsidRPr="00507269" w:rsidRDefault="00507269" w:rsidP="00AF22ED">
      <w:pPr>
        <w:pStyle w:val="Text"/>
      </w:pPr>
    </w:p>
    <w:sectPr w:rsidR="00507269" w:rsidRPr="00507269" w:rsidSect="00143F2E">
      <w:headerReference w:type="default" r:id="rId13"/>
      <w:footerReference w:type="default" r:id="rId14"/>
      <w:type w:val="continuous"/>
      <w:pgSz w:w="12240" w:h="15840" w:code="1"/>
      <w:pgMar w:top="1008" w:right="936" w:bottom="1008" w:left="936" w:header="432" w:footer="432" w:gutter="0"/>
      <w:cols w:num="2" w:space="28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4CA7537" w14:textId="77777777" w:rsidR="00246B25" w:rsidRDefault="00246B25">
      <w:r>
        <w:separator/>
      </w:r>
    </w:p>
  </w:endnote>
  <w:endnote w:type="continuationSeparator" w:id="0">
    <w:p w14:paraId="49F27DD2" w14:textId="77777777" w:rsidR="00246B25" w:rsidRDefault="00246B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skerville">
    <w:charset w:val="00"/>
    <w:family w:val="roman"/>
    <w:pitch w:val="variable"/>
    <w:sig w:usb0="80000067" w:usb1="02000000" w:usb2="00000000" w:usb3="00000000" w:csb0="0000019F" w:csb1="00000000"/>
  </w:font>
  <w:font w:name="Formata-Regular">
    <w:altName w:val="Times New Roman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455"/>
      <w:gridCol w:w="3455"/>
      <w:gridCol w:w="3455"/>
    </w:tblGrid>
    <w:tr w:rsidR="0E85C644" w14:paraId="5AF0C951" w14:textId="77777777" w:rsidTr="0E85C644">
      <w:tc>
        <w:tcPr>
          <w:tcW w:w="3455" w:type="dxa"/>
        </w:tcPr>
        <w:p w14:paraId="6D303E3B" w14:textId="34C1EF06" w:rsidR="0E85C644" w:rsidRDefault="0E85C644" w:rsidP="0E85C644">
          <w:pPr>
            <w:pStyle w:val="Cabealho"/>
            <w:ind w:left="-115"/>
          </w:pPr>
        </w:p>
      </w:tc>
      <w:tc>
        <w:tcPr>
          <w:tcW w:w="3455" w:type="dxa"/>
        </w:tcPr>
        <w:p w14:paraId="1E7E3355" w14:textId="1368FE1C" w:rsidR="0E85C644" w:rsidRDefault="0E85C644" w:rsidP="0E85C644">
          <w:pPr>
            <w:pStyle w:val="Cabealho"/>
            <w:jc w:val="center"/>
          </w:pPr>
        </w:p>
      </w:tc>
      <w:tc>
        <w:tcPr>
          <w:tcW w:w="3455" w:type="dxa"/>
        </w:tcPr>
        <w:p w14:paraId="2BA18A17" w14:textId="259F217B" w:rsidR="0E85C644" w:rsidRDefault="0E85C644" w:rsidP="0E85C644">
          <w:pPr>
            <w:pStyle w:val="Cabealho"/>
            <w:ind w:right="-115"/>
            <w:jc w:val="right"/>
          </w:pPr>
        </w:p>
      </w:tc>
    </w:tr>
  </w:tbl>
  <w:p w14:paraId="6EC1C02B" w14:textId="4349A8E6" w:rsidR="0E85C644" w:rsidRDefault="0E85C644" w:rsidP="0E85C644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D470B2D" w14:textId="77777777" w:rsidR="00246B25" w:rsidRDefault="00246B25"/>
  </w:footnote>
  <w:footnote w:type="continuationSeparator" w:id="0">
    <w:p w14:paraId="1EF95A7E" w14:textId="77777777" w:rsidR="00246B25" w:rsidRDefault="00246B2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59480A8" w14:textId="1F893B91" w:rsidR="005E1E5F" w:rsidRPr="001C1F1F" w:rsidRDefault="005E1E5F">
    <w:pPr>
      <w:framePr w:wrap="auto" w:vAnchor="text" w:hAnchor="margin" w:xAlign="right" w:y="1"/>
    </w:pPr>
    <w:r>
      <w:fldChar w:fldCharType="begin"/>
    </w:r>
    <w:r w:rsidRPr="00802805">
      <w:instrText xml:space="preserve">PAGE  </w:instrText>
    </w:r>
    <w:r>
      <w:fldChar w:fldCharType="separate"/>
    </w:r>
    <w:r w:rsidR="004B0559">
      <w:rPr>
        <w:noProof/>
      </w:rPr>
      <w:t>4</w:t>
    </w:r>
    <w:r>
      <w:fldChar w:fldCharType="end"/>
    </w:r>
  </w:p>
  <w:p w14:paraId="4D18696C" w14:textId="405E8089" w:rsidR="005E1E5F" w:rsidRPr="00523213" w:rsidRDefault="00F25073">
    <w:pPr>
      <w:ind w:right="360"/>
    </w:pPr>
    <w:r>
      <w:t xml:space="preserve">TRABALHO DE CONCLUSÃO DO </w:t>
    </w:r>
    <w:r w:rsidR="005E1E5F">
      <w:t xml:space="preserve">CURSO </w:t>
    </w:r>
    <w:r w:rsidR="005E1E5F" w:rsidRPr="00523213">
      <w:t xml:space="preserve">DE </w:t>
    </w:r>
    <w:r w:rsidR="00523213" w:rsidRPr="00523213">
      <w:t xml:space="preserve">ENGENHARIA </w:t>
    </w:r>
    <w:r w:rsidR="00BA235A">
      <w:t>DA COMPUTAÇÃO</w:t>
    </w:r>
  </w:p>
  <w:p w14:paraId="3C913D82" w14:textId="77777777" w:rsidR="005E1E5F" w:rsidRPr="001C1F1F" w:rsidRDefault="005E1E5F">
    <w:pPr>
      <w:ind w:right="360"/>
    </w:pPr>
  </w:p>
  <w:p w14:paraId="410183F6" w14:textId="77777777" w:rsidR="003812D3" w:rsidRPr="00617D1B" w:rsidRDefault="003812D3"/>
</w:hdr>
</file>

<file path=word/intelligence2.xml><?xml version="1.0" encoding="utf-8"?>
<int2:intelligence xmlns:int2="http://schemas.microsoft.com/office/intelligence/2020/intelligence">
  <int2:observations>
    <int2:bookmark int2:bookmarkName="_Int_xxWiTaUz" int2:invalidationBookmarkName="" int2:hashCode="p+IKtBkBAG/Vnp" int2:id="yqwKREBb">
      <int2:state int2:type="WordDesignerSuggestedImageAnnotation" int2:value="Reviewed"/>
    </int2:bookmark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1D"/>
    <w:multiLevelType w:val="multilevel"/>
    <w:tmpl w:val="EBB2C53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D62031EC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 w15:restartNumberingAfterBreak="0">
    <w:nsid w:val="FFFFFF7D"/>
    <w:multiLevelType w:val="singleLevel"/>
    <w:tmpl w:val="DBF60ED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 w15:restartNumberingAfterBreak="0">
    <w:nsid w:val="FFFFFF7E"/>
    <w:multiLevelType w:val="singleLevel"/>
    <w:tmpl w:val="95C419F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 w15:restartNumberingAfterBreak="0">
    <w:nsid w:val="FFFFFF7F"/>
    <w:multiLevelType w:val="singleLevel"/>
    <w:tmpl w:val="FE4415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FFFFFF80"/>
    <w:multiLevelType w:val="singleLevel"/>
    <w:tmpl w:val="8B604A5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9AE23D3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D2909EB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5C3CC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294E133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CA82992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FFFFFFFB"/>
    <w:multiLevelType w:val="multilevel"/>
    <w:tmpl w:val="62F820A2"/>
    <w:lvl w:ilvl="0">
      <w:start w:val="1"/>
      <w:numFmt w:val="upperRoman"/>
      <w:pStyle w:val="Ttulo1"/>
      <w:lvlText w:val="%1."/>
      <w:legacy w:legacy="1" w:legacySpace="144" w:legacyIndent="144"/>
      <w:lvlJc w:val="left"/>
    </w:lvl>
    <w:lvl w:ilvl="1">
      <w:start w:val="1"/>
      <w:numFmt w:val="upperLetter"/>
      <w:pStyle w:val="Ttulo2"/>
      <w:lvlText w:val="%2."/>
      <w:legacy w:legacy="1" w:legacySpace="144" w:legacyIndent="144"/>
      <w:lvlJc w:val="left"/>
      <w:rPr>
        <w:b w:val="0"/>
      </w:rPr>
    </w:lvl>
    <w:lvl w:ilvl="2">
      <w:start w:val="1"/>
      <w:numFmt w:val="decimal"/>
      <w:pStyle w:val="Ttulo3"/>
      <w:lvlText w:val="%3)"/>
      <w:legacy w:legacy="1" w:legacySpace="144" w:legacyIndent="144"/>
      <w:lvlJc w:val="left"/>
      <w:rPr>
        <w:i/>
      </w:rPr>
    </w:lvl>
    <w:lvl w:ilvl="3">
      <w:start w:val="1"/>
      <w:numFmt w:val="lowerLetter"/>
      <w:pStyle w:val="Ttulo4"/>
      <w:lvlText w:val="%4)"/>
      <w:legacy w:legacy="1" w:legacySpace="0" w:legacyIndent="720"/>
      <w:lvlJc w:val="left"/>
      <w:pPr>
        <w:ind w:left="1152" w:hanging="720"/>
      </w:pPr>
    </w:lvl>
    <w:lvl w:ilvl="4">
      <w:start w:val="1"/>
      <w:numFmt w:val="decimal"/>
      <w:pStyle w:val="Ttulo5"/>
      <w:lvlText w:val="(%5)"/>
      <w:legacy w:legacy="1" w:legacySpace="0" w:legacyIndent="720"/>
      <w:lvlJc w:val="left"/>
      <w:pPr>
        <w:ind w:left="1872" w:hanging="720"/>
      </w:pPr>
    </w:lvl>
    <w:lvl w:ilvl="5">
      <w:start w:val="1"/>
      <w:numFmt w:val="lowerLetter"/>
      <w:pStyle w:val="Ttulo6"/>
      <w:lvlText w:val="(%6)"/>
      <w:legacy w:legacy="1" w:legacySpace="0" w:legacyIndent="720"/>
      <w:lvlJc w:val="left"/>
      <w:pPr>
        <w:ind w:left="2592" w:hanging="720"/>
      </w:pPr>
    </w:lvl>
    <w:lvl w:ilvl="6">
      <w:start w:val="1"/>
      <w:numFmt w:val="lowerRoman"/>
      <w:pStyle w:val="Ttulo7"/>
      <w:lvlText w:val="(%7)"/>
      <w:legacy w:legacy="1" w:legacySpace="0" w:legacyIndent="720"/>
      <w:lvlJc w:val="left"/>
      <w:pPr>
        <w:ind w:left="3312" w:hanging="720"/>
      </w:pPr>
    </w:lvl>
    <w:lvl w:ilvl="7">
      <w:start w:val="1"/>
      <w:numFmt w:val="lowerLetter"/>
      <w:pStyle w:val="Ttulo8"/>
      <w:lvlText w:val="(%8)"/>
      <w:legacy w:legacy="1" w:legacySpace="0" w:legacyIndent="720"/>
      <w:lvlJc w:val="left"/>
      <w:pPr>
        <w:ind w:left="4032" w:hanging="720"/>
      </w:pPr>
    </w:lvl>
    <w:lvl w:ilvl="8">
      <w:start w:val="1"/>
      <w:numFmt w:val="lowerRoman"/>
      <w:pStyle w:val="Ttulo9"/>
      <w:lvlText w:val="(%9)"/>
      <w:legacy w:legacy="1" w:legacySpace="0" w:legacyIndent="720"/>
      <w:lvlJc w:val="left"/>
      <w:pPr>
        <w:ind w:left="4752" w:hanging="720"/>
      </w:pPr>
    </w:lvl>
  </w:abstractNum>
  <w:abstractNum w:abstractNumId="12" w15:restartNumberingAfterBreak="0">
    <w:nsid w:val="07B717B0"/>
    <w:multiLevelType w:val="hybridMultilevel"/>
    <w:tmpl w:val="E11477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AD53BAD"/>
    <w:multiLevelType w:val="hybridMultilevel"/>
    <w:tmpl w:val="3A402578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1B0B1D66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abstractNum w:abstractNumId="15" w15:restartNumberingAfterBreak="0">
    <w:nsid w:val="218D5E57"/>
    <w:multiLevelType w:val="hybridMultilevel"/>
    <w:tmpl w:val="F5E4B5FC"/>
    <w:lvl w:ilvl="0" w:tplc="04160015">
      <w:start w:val="1"/>
      <w:numFmt w:val="upperLetter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517274C"/>
    <w:multiLevelType w:val="singleLevel"/>
    <w:tmpl w:val="04090011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17" w15:restartNumberingAfterBreak="0">
    <w:nsid w:val="264A2D16"/>
    <w:multiLevelType w:val="hybridMultilevel"/>
    <w:tmpl w:val="F5E4B5FC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D234D8B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9" w15:restartNumberingAfterBreak="0">
    <w:nsid w:val="2F8B23F8"/>
    <w:multiLevelType w:val="singleLevel"/>
    <w:tmpl w:val="12CEED98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0" w15:restartNumberingAfterBreak="0">
    <w:nsid w:val="37347E93"/>
    <w:multiLevelType w:val="hybridMultilevel"/>
    <w:tmpl w:val="35CADE76"/>
    <w:lvl w:ilvl="0" w:tplc="DC96F9CC">
      <w:start w:val="1"/>
      <w:numFmt w:val="upperLetter"/>
      <w:lvlText w:val="%1.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A877D64"/>
    <w:multiLevelType w:val="singleLevel"/>
    <w:tmpl w:val="37E4B88C"/>
    <w:lvl w:ilvl="0">
      <w:start w:val="1"/>
      <w:numFmt w:val="decimal"/>
      <w:pStyle w:val="References"/>
      <w:lvlText w:val="[%1]"/>
      <w:lvlJc w:val="left"/>
      <w:pPr>
        <w:tabs>
          <w:tab w:val="num" w:pos="1170"/>
        </w:tabs>
        <w:ind w:left="1170" w:hanging="360"/>
      </w:pPr>
      <w:rPr>
        <w:i w:val="0"/>
      </w:rPr>
    </w:lvl>
  </w:abstractNum>
  <w:abstractNum w:abstractNumId="22" w15:restartNumberingAfterBreak="0">
    <w:nsid w:val="3AAC1CFC"/>
    <w:multiLevelType w:val="singleLevel"/>
    <w:tmpl w:val="3A8EC28E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23" w15:restartNumberingAfterBreak="0">
    <w:nsid w:val="44775830"/>
    <w:multiLevelType w:val="hybridMultilevel"/>
    <w:tmpl w:val="3E4A0EB2"/>
    <w:lvl w:ilvl="0" w:tplc="DC96F9CC">
      <w:start w:val="1"/>
      <w:numFmt w:val="upperLetter"/>
      <w:lvlText w:val="%1.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7332F9F"/>
    <w:multiLevelType w:val="singleLevel"/>
    <w:tmpl w:val="488EC81A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5" w15:restartNumberingAfterBreak="0">
    <w:nsid w:val="48301EFA"/>
    <w:multiLevelType w:val="hybridMultilevel"/>
    <w:tmpl w:val="39DC1FF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AC11322"/>
    <w:multiLevelType w:val="hybridMultilevel"/>
    <w:tmpl w:val="D1B228D0"/>
    <w:lvl w:ilvl="0" w:tplc="2690B320">
      <w:start w:val="1"/>
      <w:numFmt w:val="upperLetter"/>
      <w:lvlText w:val="%1."/>
      <w:lvlJc w:val="left"/>
      <w:pPr>
        <w:ind w:left="720" w:hanging="360"/>
      </w:pPr>
    </w:lvl>
    <w:lvl w:ilvl="1" w:tplc="7C10D532">
      <w:start w:val="1"/>
      <w:numFmt w:val="lowerLetter"/>
      <w:lvlText w:val="%2."/>
      <w:lvlJc w:val="left"/>
      <w:pPr>
        <w:ind w:left="1440" w:hanging="360"/>
      </w:pPr>
    </w:lvl>
    <w:lvl w:ilvl="2" w:tplc="69AC88C8">
      <w:start w:val="1"/>
      <w:numFmt w:val="lowerRoman"/>
      <w:lvlText w:val="%3."/>
      <w:lvlJc w:val="right"/>
      <w:pPr>
        <w:ind w:left="2160" w:hanging="180"/>
      </w:pPr>
    </w:lvl>
    <w:lvl w:ilvl="3" w:tplc="D14A7D08">
      <w:start w:val="1"/>
      <w:numFmt w:val="decimal"/>
      <w:lvlText w:val="%4."/>
      <w:lvlJc w:val="left"/>
      <w:pPr>
        <w:ind w:left="2880" w:hanging="360"/>
      </w:pPr>
    </w:lvl>
    <w:lvl w:ilvl="4" w:tplc="111E17CE">
      <w:start w:val="1"/>
      <w:numFmt w:val="lowerLetter"/>
      <w:lvlText w:val="%5."/>
      <w:lvlJc w:val="left"/>
      <w:pPr>
        <w:ind w:left="3600" w:hanging="360"/>
      </w:pPr>
    </w:lvl>
    <w:lvl w:ilvl="5" w:tplc="917CAC30">
      <w:start w:val="1"/>
      <w:numFmt w:val="lowerRoman"/>
      <w:lvlText w:val="%6."/>
      <w:lvlJc w:val="right"/>
      <w:pPr>
        <w:ind w:left="4320" w:hanging="180"/>
      </w:pPr>
    </w:lvl>
    <w:lvl w:ilvl="6" w:tplc="4E6CFCD0">
      <w:start w:val="1"/>
      <w:numFmt w:val="decimal"/>
      <w:lvlText w:val="%7."/>
      <w:lvlJc w:val="left"/>
      <w:pPr>
        <w:ind w:left="5040" w:hanging="360"/>
      </w:pPr>
    </w:lvl>
    <w:lvl w:ilvl="7" w:tplc="812E42D0">
      <w:start w:val="1"/>
      <w:numFmt w:val="lowerLetter"/>
      <w:lvlText w:val="%8."/>
      <w:lvlJc w:val="left"/>
      <w:pPr>
        <w:ind w:left="5760" w:hanging="360"/>
      </w:pPr>
    </w:lvl>
    <w:lvl w:ilvl="8" w:tplc="86668144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D0B59CF"/>
    <w:multiLevelType w:val="singleLevel"/>
    <w:tmpl w:val="4A4223A6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8" w15:restartNumberingAfterBreak="0">
    <w:nsid w:val="4EA12F82"/>
    <w:multiLevelType w:val="hybridMultilevel"/>
    <w:tmpl w:val="77C0A552"/>
    <w:lvl w:ilvl="0" w:tplc="04160001">
      <w:start w:val="1"/>
      <w:numFmt w:val="bullet"/>
      <w:lvlText w:val=""/>
      <w:lvlJc w:val="left"/>
      <w:pPr>
        <w:ind w:left="92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4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6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8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0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2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4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6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82" w:hanging="360"/>
      </w:pPr>
      <w:rPr>
        <w:rFonts w:ascii="Wingdings" w:hAnsi="Wingdings" w:hint="default"/>
      </w:rPr>
    </w:lvl>
  </w:abstractNum>
  <w:abstractNum w:abstractNumId="29" w15:restartNumberingAfterBreak="0">
    <w:nsid w:val="55630736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abstractNum w:abstractNumId="30" w15:restartNumberingAfterBreak="0">
    <w:nsid w:val="6DC3293B"/>
    <w:multiLevelType w:val="singleLevel"/>
    <w:tmpl w:val="A28C3CCC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  <w:rPr>
        <w:b w:val="0"/>
      </w:rPr>
    </w:lvl>
  </w:abstractNum>
  <w:abstractNum w:abstractNumId="31" w15:restartNumberingAfterBreak="0">
    <w:nsid w:val="70C21745"/>
    <w:multiLevelType w:val="hybridMultilevel"/>
    <w:tmpl w:val="C5AA9EB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22C3FDB"/>
    <w:multiLevelType w:val="hybridMultilevel"/>
    <w:tmpl w:val="E0222B8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50A417B"/>
    <w:multiLevelType w:val="hybridMultilevel"/>
    <w:tmpl w:val="78D2826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5CE3AEE"/>
    <w:multiLevelType w:val="hybridMultilevel"/>
    <w:tmpl w:val="A03C883C"/>
    <w:lvl w:ilvl="0" w:tplc="DC96F9CC">
      <w:start w:val="1"/>
      <w:numFmt w:val="upperLetter"/>
      <w:lvlText w:val="%1.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7E315E9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num w:numId="1">
    <w:abstractNumId w:val="26"/>
  </w:num>
  <w:num w:numId="2">
    <w:abstractNumId w:val="11"/>
  </w:num>
  <w:num w:numId="3">
    <w:abstractNumId w:val="19"/>
  </w:num>
  <w:num w:numId="4">
    <w:abstractNumId w:val="19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5">
    <w:abstractNumId w:val="19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6">
    <w:abstractNumId w:val="19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7">
    <w:abstractNumId w:val="24"/>
  </w:num>
  <w:num w:numId="8">
    <w:abstractNumId w:val="24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9">
    <w:abstractNumId w:val="24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0">
    <w:abstractNumId w:val="24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1">
    <w:abstractNumId w:val="24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2">
    <w:abstractNumId w:val="24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3">
    <w:abstractNumId w:val="21"/>
  </w:num>
  <w:num w:numId="14">
    <w:abstractNumId w:val="14"/>
  </w:num>
  <w:num w:numId="15">
    <w:abstractNumId w:val="29"/>
  </w:num>
  <w:num w:numId="16">
    <w:abstractNumId w:val="27"/>
  </w:num>
  <w:num w:numId="17">
    <w:abstractNumId w:val="35"/>
  </w:num>
  <w:num w:numId="18">
    <w:abstractNumId w:val="18"/>
  </w:num>
  <w:num w:numId="19">
    <w:abstractNumId w:val="16"/>
  </w:num>
  <w:num w:numId="20">
    <w:abstractNumId w:val="30"/>
  </w:num>
  <w:num w:numId="21">
    <w:abstractNumId w:val="22"/>
  </w:num>
  <w:num w:numId="2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34"/>
  </w:num>
  <w:num w:numId="24">
    <w:abstractNumId w:val="33"/>
  </w:num>
  <w:num w:numId="25">
    <w:abstractNumId w:val="25"/>
  </w:num>
  <w:num w:numId="26">
    <w:abstractNumId w:val="32"/>
  </w:num>
  <w:num w:numId="27">
    <w:abstractNumId w:val="13"/>
  </w:num>
  <w:num w:numId="28">
    <w:abstractNumId w:val="31"/>
  </w:num>
  <w:num w:numId="29">
    <w:abstractNumId w:val="20"/>
  </w:num>
  <w:num w:numId="30">
    <w:abstractNumId w:val="23"/>
  </w:num>
  <w:num w:numId="31">
    <w:abstractNumId w:val="10"/>
  </w:num>
  <w:num w:numId="32">
    <w:abstractNumId w:val="8"/>
  </w:num>
  <w:num w:numId="33">
    <w:abstractNumId w:val="7"/>
  </w:num>
  <w:num w:numId="34">
    <w:abstractNumId w:val="6"/>
  </w:num>
  <w:num w:numId="35">
    <w:abstractNumId w:val="5"/>
  </w:num>
  <w:num w:numId="36">
    <w:abstractNumId w:val="9"/>
  </w:num>
  <w:num w:numId="37">
    <w:abstractNumId w:val="4"/>
  </w:num>
  <w:num w:numId="38">
    <w:abstractNumId w:val="3"/>
  </w:num>
  <w:num w:numId="39">
    <w:abstractNumId w:val="2"/>
  </w:num>
  <w:num w:numId="40">
    <w:abstractNumId w:val="1"/>
  </w:num>
  <w:num w:numId="41">
    <w:abstractNumId w:val="0"/>
  </w:num>
  <w:num w:numId="42">
    <w:abstractNumId w:val="15"/>
  </w:num>
  <w:num w:numId="43">
    <w:abstractNumId w:val="17"/>
  </w:num>
  <w:num w:numId="44">
    <w:abstractNumId w:val="28"/>
  </w:num>
  <w:num w:numId="4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attachedTemplate r:id="rId1"/>
  <w:defaultTabStop w:val="202"/>
  <w:hyphenationZone w:val="425"/>
  <w:doNotHyphenateCaps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4B45"/>
    <w:rsid w:val="00042E13"/>
    <w:rsid w:val="000917B7"/>
    <w:rsid w:val="000A0C2F"/>
    <w:rsid w:val="000A168B"/>
    <w:rsid w:val="000B60B9"/>
    <w:rsid w:val="000C4C2A"/>
    <w:rsid w:val="000D2BDE"/>
    <w:rsid w:val="000E23FF"/>
    <w:rsid w:val="000F5507"/>
    <w:rsid w:val="000F7764"/>
    <w:rsid w:val="00101315"/>
    <w:rsid w:val="00104BB0"/>
    <w:rsid w:val="0010505E"/>
    <w:rsid w:val="0010794E"/>
    <w:rsid w:val="00113F26"/>
    <w:rsid w:val="00123D8A"/>
    <w:rsid w:val="00127049"/>
    <w:rsid w:val="0013354F"/>
    <w:rsid w:val="00143F2E"/>
    <w:rsid w:val="00144E72"/>
    <w:rsid w:val="00162B17"/>
    <w:rsid w:val="001735E1"/>
    <w:rsid w:val="001768FF"/>
    <w:rsid w:val="001A60B1"/>
    <w:rsid w:val="001B2686"/>
    <w:rsid w:val="001B36B1"/>
    <w:rsid w:val="001C1F1F"/>
    <w:rsid w:val="001C7AA6"/>
    <w:rsid w:val="001D0DA5"/>
    <w:rsid w:val="001E07D9"/>
    <w:rsid w:val="001E7B7A"/>
    <w:rsid w:val="001F4C5C"/>
    <w:rsid w:val="00204478"/>
    <w:rsid w:val="00214E2E"/>
    <w:rsid w:val="00216141"/>
    <w:rsid w:val="00217186"/>
    <w:rsid w:val="002434A1"/>
    <w:rsid w:val="00246B25"/>
    <w:rsid w:val="00250136"/>
    <w:rsid w:val="00257B3E"/>
    <w:rsid w:val="00263943"/>
    <w:rsid w:val="00267B35"/>
    <w:rsid w:val="002917F6"/>
    <w:rsid w:val="0029406F"/>
    <w:rsid w:val="002A3BBC"/>
    <w:rsid w:val="002B0AFB"/>
    <w:rsid w:val="002E1F95"/>
    <w:rsid w:val="002F1A23"/>
    <w:rsid w:val="002F2244"/>
    <w:rsid w:val="002F7910"/>
    <w:rsid w:val="00314F82"/>
    <w:rsid w:val="0031576B"/>
    <w:rsid w:val="003427CE"/>
    <w:rsid w:val="00342BE1"/>
    <w:rsid w:val="003461E8"/>
    <w:rsid w:val="00360269"/>
    <w:rsid w:val="0037551B"/>
    <w:rsid w:val="003812D3"/>
    <w:rsid w:val="00392DBA"/>
    <w:rsid w:val="003B4AA1"/>
    <w:rsid w:val="003C3322"/>
    <w:rsid w:val="003C68C2"/>
    <w:rsid w:val="003D1EBF"/>
    <w:rsid w:val="003D4CAE"/>
    <w:rsid w:val="003F26BD"/>
    <w:rsid w:val="003F4C65"/>
    <w:rsid w:val="003F52AD"/>
    <w:rsid w:val="00423C1C"/>
    <w:rsid w:val="00427566"/>
    <w:rsid w:val="0043144F"/>
    <w:rsid w:val="004315D2"/>
    <w:rsid w:val="00431BFA"/>
    <w:rsid w:val="004353CF"/>
    <w:rsid w:val="00435A85"/>
    <w:rsid w:val="00460180"/>
    <w:rsid w:val="004631BC"/>
    <w:rsid w:val="00465117"/>
    <w:rsid w:val="00467164"/>
    <w:rsid w:val="00470B4C"/>
    <w:rsid w:val="00473219"/>
    <w:rsid w:val="004760C8"/>
    <w:rsid w:val="00484761"/>
    <w:rsid w:val="00484DD5"/>
    <w:rsid w:val="00496372"/>
    <w:rsid w:val="004A3511"/>
    <w:rsid w:val="004B0559"/>
    <w:rsid w:val="004B558A"/>
    <w:rsid w:val="004C11D9"/>
    <w:rsid w:val="004C1E16"/>
    <w:rsid w:val="004C2543"/>
    <w:rsid w:val="004D15CA"/>
    <w:rsid w:val="004E3E4C"/>
    <w:rsid w:val="004F23A0"/>
    <w:rsid w:val="005003E3"/>
    <w:rsid w:val="005004F6"/>
    <w:rsid w:val="005052CD"/>
    <w:rsid w:val="00507269"/>
    <w:rsid w:val="00507B77"/>
    <w:rsid w:val="00523213"/>
    <w:rsid w:val="00523D2D"/>
    <w:rsid w:val="0052683E"/>
    <w:rsid w:val="00535307"/>
    <w:rsid w:val="00550A26"/>
    <w:rsid w:val="00550BF5"/>
    <w:rsid w:val="0056348E"/>
    <w:rsid w:val="00567A70"/>
    <w:rsid w:val="005A09AF"/>
    <w:rsid w:val="005A2A15"/>
    <w:rsid w:val="005B111A"/>
    <w:rsid w:val="005C6EA6"/>
    <w:rsid w:val="005D1B15"/>
    <w:rsid w:val="005D2824"/>
    <w:rsid w:val="005D4F1A"/>
    <w:rsid w:val="005D72BB"/>
    <w:rsid w:val="005E0B18"/>
    <w:rsid w:val="005E1E5F"/>
    <w:rsid w:val="005E296E"/>
    <w:rsid w:val="005E692F"/>
    <w:rsid w:val="0060044F"/>
    <w:rsid w:val="00600745"/>
    <w:rsid w:val="00617D1B"/>
    <w:rsid w:val="0062114B"/>
    <w:rsid w:val="00623698"/>
    <w:rsid w:val="00625E96"/>
    <w:rsid w:val="00626AC7"/>
    <w:rsid w:val="00647C09"/>
    <w:rsid w:val="0065092C"/>
    <w:rsid w:val="00650E42"/>
    <w:rsid w:val="0065151F"/>
    <w:rsid w:val="00651F2C"/>
    <w:rsid w:val="006612BB"/>
    <w:rsid w:val="00677C22"/>
    <w:rsid w:val="00685D0E"/>
    <w:rsid w:val="00693D5D"/>
    <w:rsid w:val="0069777D"/>
    <w:rsid w:val="006B7F03"/>
    <w:rsid w:val="006C7307"/>
    <w:rsid w:val="006E14D9"/>
    <w:rsid w:val="006F6DBB"/>
    <w:rsid w:val="00724706"/>
    <w:rsid w:val="00725B45"/>
    <w:rsid w:val="00735879"/>
    <w:rsid w:val="00747E28"/>
    <w:rsid w:val="00750EA1"/>
    <w:rsid w:val="007530A3"/>
    <w:rsid w:val="0076355A"/>
    <w:rsid w:val="007707AB"/>
    <w:rsid w:val="0078210E"/>
    <w:rsid w:val="007A2315"/>
    <w:rsid w:val="007A7D60"/>
    <w:rsid w:val="007B62C0"/>
    <w:rsid w:val="007C4336"/>
    <w:rsid w:val="007E088E"/>
    <w:rsid w:val="007F7AA6"/>
    <w:rsid w:val="00802805"/>
    <w:rsid w:val="00803795"/>
    <w:rsid w:val="0081663F"/>
    <w:rsid w:val="00823624"/>
    <w:rsid w:val="00824E9D"/>
    <w:rsid w:val="00837E47"/>
    <w:rsid w:val="0084462A"/>
    <w:rsid w:val="008518FE"/>
    <w:rsid w:val="00851D44"/>
    <w:rsid w:val="0085659C"/>
    <w:rsid w:val="00861F03"/>
    <w:rsid w:val="00864212"/>
    <w:rsid w:val="00867E92"/>
    <w:rsid w:val="00872026"/>
    <w:rsid w:val="0087792E"/>
    <w:rsid w:val="00883EAF"/>
    <w:rsid w:val="00885258"/>
    <w:rsid w:val="0088577B"/>
    <w:rsid w:val="008A30C3"/>
    <w:rsid w:val="008A3C23"/>
    <w:rsid w:val="008B5267"/>
    <w:rsid w:val="008C49CC"/>
    <w:rsid w:val="008D69E9"/>
    <w:rsid w:val="008E0645"/>
    <w:rsid w:val="008F594A"/>
    <w:rsid w:val="00904C7E"/>
    <w:rsid w:val="0091035B"/>
    <w:rsid w:val="00934A79"/>
    <w:rsid w:val="00935C46"/>
    <w:rsid w:val="00945B87"/>
    <w:rsid w:val="00945E01"/>
    <w:rsid w:val="00957AA8"/>
    <w:rsid w:val="009607B6"/>
    <w:rsid w:val="009A1F6E"/>
    <w:rsid w:val="009C7D17"/>
    <w:rsid w:val="009D1107"/>
    <w:rsid w:val="009D3143"/>
    <w:rsid w:val="009D6237"/>
    <w:rsid w:val="009E484E"/>
    <w:rsid w:val="009E52D0"/>
    <w:rsid w:val="009E591E"/>
    <w:rsid w:val="009F40FB"/>
    <w:rsid w:val="009F4B45"/>
    <w:rsid w:val="00A22FCB"/>
    <w:rsid w:val="00A25B3B"/>
    <w:rsid w:val="00A40127"/>
    <w:rsid w:val="00A472F1"/>
    <w:rsid w:val="00A5237D"/>
    <w:rsid w:val="00A554A3"/>
    <w:rsid w:val="00A758EA"/>
    <w:rsid w:val="00A90A57"/>
    <w:rsid w:val="00A91937"/>
    <w:rsid w:val="00A9434E"/>
    <w:rsid w:val="00A95C50"/>
    <w:rsid w:val="00A9769D"/>
    <w:rsid w:val="00AA2135"/>
    <w:rsid w:val="00AB351B"/>
    <w:rsid w:val="00AB79A6"/>
    <w:rsid w:val="00AC291B"/>
    <w:rsid w:val="00AC4850"/>
    <w:rsid w:val="00AD6F11"/>
    <w:rsid w:val="00AF0B2E"/>
    <w:rsid w:val="00AF22ED"/>
    <w:rsid w:val="00AF4CEB"/>
    <w:rsid w:val="00B106E7"/>
    <w:rsid w:val="00B16DB5"/>
    <w:rsid w:val="00B277C4"/>
    <w:rsid w:val="00B41424"/>
    <w:rsid w:val="00B47B59"/>
    <w:rsid w:val="00B53F81"/>
    <w:rsid w:val="00B56C2B"/>
    <w:rsid w:val="00B63D0D"/>
    <w:rsid w:val="00B65BD3"/>
    <w:rsid w:val="00B70469"/>
    <w:rsid w:val="00B714DE"/>
    <w:rsid w:val="00B72DD8"/>
    <w:rsid w:val="00B72E09"/>
    <w:rsid w:val="00B8248E"/>
    <w:rsid w:val="00BA235A"/>
    <w:rsid w:val="00BC601F"/>
    <w:rsid w:val="00BE08C7"/>
    <w:rsid w:val="00BE25BA"/>
    <w:rsid w:val="00BE3823"/>
    <w:rsid w:val="00BE3FF9"/>
    <w:rsid w:val="00BE69E7"/>
    <w:rsid w:val="00BF0C69"/>
    <w:rsid w:val="00BF2702"/>
    <w:rsid w:val="00BF629B"/>
    <w:rsid w:val="00BF655C"/>
    <w:rsid w:val="00C02F9B"/>
    <w:rsid w:val="00C04A43"/>
    <w:rsid w:val="00C075EF"/>
    <w:rsid w:val="00C11E83"/>
    <w:rsid w:val="00C17388"/>
    <w:rsid w:val="00C2378A"/>
    <w:rsid w:val="00C378A1"/>
    <w:rsid w:val="00C621D6"/>
    <w:rsid w:val="00C75907"/>
    <w:rsid w:val="00C777F9"/>
    <w:rsid w:val="00C819FB"/>
    <w:rsid w:val="00C82D86"/>
    <w:rsid w:val="00C907C9"/>
    <w:rsid w:val="00CB4B8D"/>
    <w:rsid w:val="00CB7B99"/>
    <w:rsid w:val="00CC0DDA"/>
    <w:rsid w:val="00CC3E3E"/>
    <w:rsid w:val="00CD4EFC"/>
    <w:rsid w:val="00CD684F"/>
    <w:rsid w:val="00D06623"/>
    <w:rsid w:val="00D14C6B"/>
    <w:rsid w:val="00D33B2A"/>
    <w:rsid w:val="00D51219"/>
    <w:rsid w:val="00D5536F"/>
    <w:rsid w:val="00D56935"/>
    <w:rsid w:val="00D713AD"/>
    <w:rsid w:val="00D716BA"/>
    <w:rsid w:val="00D72646"/>
    <w:rsid w:val="00D758C6"/>
    <w:rsid w:val="00D7612F"/>
    <w:rsid w:val="00D90C10"/>
    <w:rsid w:val="00D92E96"/>
    <w:rsid w:val="00DA0980"/>
    <w:rsid w:val="00DA258C"/>
    <w:rsid w:val="00DA4345"/>
    <w:rsid w:val="00DA7E68"/>
    <w:rsid w:val="00DB3ADA"/>
    <w:rsid w:val="00DC68D9"/>
    <w:rsid w:val="00DE07FA"/>
    <w:rsid w:val="00DE20DB"/>
    <w:rsid w:val="00DF2DDE"/>
    <w:rsid w:val="00DF54EA"/>
    <w:rsid w:val="00DF6E7A"/>
    <w:rsid w:val="00DF77C8"/>
    <w:rsid w:val="00E01667"/>
    <w:rsid w:val="00E17EA6"/>
    <w:rsid w:val="00E36209"/>
    <w:rsid w:val="00E37AF9"/>
    <w:rsid w:val="00E420BB"/>
    <w:rsid w:val="00E50DF6"/>
    <w:rsid w:val="00E6336D"/>
    <w:rsid w:val="00E6366C"/>
    <w:rsid w:val="00E965C5"/>
    <w:rsid w:val="00E96A3A"/>
    <w:rsid w:val="00E97402"/>
    <w:rsid w:val="00E97B99"/>
    <w:rsid w:val="00EB2E9D"/>
    <w:rsid w:val="00EC1F4D"/>
    <w:rsid w:val="00ED1E14"/>
    <w:rsid w:val="00EE6FFC"/>
    <w:rsid w:val="00EF10AC"/>
    <w:rsid w:val="00EF4701"/>
    <w:rsid w:val="00EF564E"/>
    <w:rsid w:val="00F03471"/>
    <w:rsid w:val="00F0726D"/>
    <w:rsid w:val="00F115A6"/>
    <w:rsid w:val="00F22198"/>
    <w:rsid w:val="00F25073"/>
    <w:rsid w:val="00F33D49"/>
    <w:rsid w:val="00F3481E"/>
    <w:rsid w:val="00F349E3"/>
    <w:rsid w:val="00F4112C"/>
    <w:rsid w:val="00F41F59"/>
    <w:rsid w:val="00F577F6"/>
    <w:rsid w:val="00F641C1"/>
    <w:rsid w:val="00F65266"/>
    <w:rsid w:val="00F70D46"/>
    <w:rsid w:val="00F751E1"/>
    <w:rsid w:val="00F90150"/>
    <w:rsid w:val="00F932B6"/>
    <w:rsid w:val="00FB0997"/>
    <w:rsid w:val="00FC0B7B"/>
    <w:rsid w:val="00FD1AE8"/>
    <w:rsid w:val="00FD347F"/>
    <w:rsid w:val="00FD3F21"/>
    <w:rsid w:val="00FF1646"/>
    <w:rsid w:val="0E85C6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BC4C7AD"/>
  <w15:chartTrackingRefBased/>
  <w15:docId w15:val="{FEB334D7-DBCF-44BC-9FC5-B79C35D737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HTML Preformatted" w:semiHidden="1" w:uiPriority="99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 w:uiPriority="99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99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semiHidden="1" w:uiPriority="70" w:unhideWhenUsed="1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D3F21"/>
    <w:rPr>
      <w:lang w:val="pt-BR"/>
    </w:rPr>
  </w:style>
  <w:style w:type="paragraph" w:styleId="Ttulo1">
    <w:name w:val="heading 1"/>
    <w:basedOn w:val="Normal"/>
    <w:next w:val="Normal"/>
    <w:link w:val="Ttulo1Char"/>
    <w:uiPriority w:val="9"/>
    <w:qFormat/>
    <w:pPr>
      <w:keepNext/>
      <w:numPr>
        <w:numId w:val="2"/>
      </w:numPr>
      <w:spacing w:before="240" w:after="80"/>
      <w:jc w:val="center"/>
      <w:outlineLvl w:val="0"/>
    </w:pPr>
    <w:rPr>
      <w:smallCaps/>
      <w:kern w:val="28"/>
    </w:rPr>
  </w:style>
  <w:style w:type="paragraph" w:styleId="Ttulo2">
    <w:name w:val="heading 2"/>
    <w:basedOn w:val="Normal"/>
    <w:next w:val="Normal"/>
    <w:link w:val="Ttulo2Char"/>
    <w:uiPriority w:val="9"/>
    <w:qFormat/>
    <w:pPr>
      <w:keepNext/>
      <w:numPr>
        <w:ilvl w:val="1"/>
        <w:numId w:val="2"/>
      </w:numPr>
      <w:spacing w:before="120" w:after="60"/>
      <w:outlineLvl w:val="1"/>
    </w:pPr>
    <w:rPr>
      <w:i/>
      <w:iCs/>
    </w:rPr>
  </w:style>
  <w:style w:type="paragraph" w:styleId="Ttulo3">
    <w:name w:val="heading 3"/>
    <w:basedOn w:val="Normal"/>
    <w:next w:val="Normal"/>
    <w:uiPriority w:val="9"/>
    <w:qFormat/>
    <w:pPr>
      <w:keepNext/>
      <w:numPr>
        <w:ilvl w:val="2"/>
        <w:numId w:val="2"/>
      </w:numPr>
      <w:outlineLvl w:val="2"/>
    </w:pPr>
    <w:rPr>
      <w:i/>
      <w:iCs/>
    </w:rPr>
  </w:style>
  <w:style w:type="paragraph" w:styleId="Ttulo4">
    <w:name w:val="heading 4"/>
    <w:basedOn w:val="Normal"/>
    <w:next w:val="Normal"/>
    <w:uiPriority w:val="9"/>
    <w:qFormat/>
    <w:pPr>
      <w:keepNext/>
      <w:numPr>
        <w:ilvl w:val="3"/>
        <w:numId w:val="2"/>
      </w:numPr>
      <w:spacing w:before="240" w:after="60"/>
      <w:outlineLvl w:val="3"/>
    </w:pPr>
    <w:rPr>
      <w:i/>
      <w:iCs/>
      <w:sz w:val="18"/>
      <w:szCs w:val="18"/>
    </w:rPr>
  </w:style>
  <w:style w:type="paragraph" w:styleId="Ttulo5">
    <w:name w:val="heading 5"/>
    <w:basedOn w:val="Normal"/>
    <w:next w:val="Normal"/>
    <w:uiPriority w:val="9"/>
    <w:qFormat/>
    <w:pPr>
      <w:numPr>
        <w:ilvl w:val="4"/>
        <w:numId w:val="2"/>
      </w:numPr>
      <w:spacing w:before="240" w:after="60"/>
      <w:outlineLvl w:val="4"/>
    </w:pPr>
    <w:rPr>
      <w:sz w:val="18"/>
      <w:szCs w:val="18"/>
    </w:rPr>
  </w:style>
  <w:style w:type="paragraph" w:styleId="Ttulo6">
    <w:name w:val="heading 6"/>
    <w:basedOn w:val="Normal"/>
    <w:next w:val="Normal"/>
    <w:uiPriority w:val="9"/>
    <w:qFormat/>
    <w:pPr>
      <w:numPr>
        <w:ilvl w:val="5"/>
        <w:numId w:val="2"/>
      </w:numPr>
      <w:spacing w:before="240" w:after="60"/>
      <w:outlineLvl w:val="5"/>
    </w:pPr>
    <w:rPr>
      <w:i/>
      <w:iCs/>
      <w:sz w:val="16"/>
      <w:szCs w:val="16"/>
    </w:rPr>
  </w:style>
  <w:style w:type="paragraph" w:styleId="Ttulo7">
    <w:name w:val="heading 7"/>
    <w:basedOn w:val="Normal"/>
    <w:next w:val="Normal"/>
    <w:uiPriority w:val="9"/>
    <w:qFormat/>
    <w:pPr>
      <w:numPr>
        <w:ilvl w:val="6"/>
        <w:numId w:val="2"/>
      </w:numPr>
      <w:spacing w:before="240" w:after="60"/>
      <w:outlineLvl w:val="6"/>
    </w:pPr>
    <w:rPr>
      <w:sz w:val="16"/>
      <w:szCs w:val="16"/>
    </w:rPr>
  </w:style>
  <w:style w:type="paragraph" w:styleId="Ttulo8">
    <w:name w:val="heading 8"/>
    <w:basedOn w:val="Normal"/>
    <w:next w:val="Normal"/>
    <w:uiPriority w:val="9"/>
    <w:qFormat/>
    <w:pPr>
      <w:numPr>
        <w:ilvl w:val="7"/>
        <w:numId w:val="2"/>
      </w:numPr>
      <w:spacing w:before="240" w:after="60"/>
      <w:outlineLvl w:val="7"/>
    </w:pPr>
    <w:rPr>
      <w:i/>
      <w:iCs/>
      <w:sz w:val="16"/>
      <w:szCs w:val="16"/>
    </w:rPr>
  </w:style>
  <w:style w:type="paragraph" w:styleId="Ttulo9">
    <w:name w:val="heading 9"/>
    <w:basedOn w:val="Normal"/>
    <w:next w:val="Normal"/>
    <w:uiPriority w:val="9"/>
    <w:qFormat/>
    <w:pPr>
      <w:numPr>
        <w:ilvl w:val="8"/>
        <w:numId w:val="2"/>
      </w:numPr>
      <w:spacing w:before="240" w:after="60"/>
      <w:outlineLvl w:val="8"/>
    </w:pPr>
    <w:rPr>
      <w:sz w:val="16"/>
      <w:szCs w:val="1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Abstract">
    <w:name w:val="Abstract"/>
    <w:basedOn w:val="Normal"/>
    <w:next w:val="Normal"/>
    <w:pPr>
      <w:spacing w:before="20"/>
      <w:ind w:firstLine="202"/>
      <w:jc w:val="both"/>
    </w:pPr>
    <w:rPr>
      <w:b/>
      <w:bCs/>
      <w:sz w:val="18"/>
      <w:szCs w:val="18"/>
    </w:rPr>
  </w:style>
  <w:style w:type="paragraph" w:customStyle="1" w:styleId="Authors">
    <w:name w:val="Authors"/>
    <w:basedOn w:val="Normal"/>
    <w:next w:val="Normal"/>
    <w:pPr>
      <w:framePr w:w="9072" w:hSpace="187" w:vSpace="187" w:wrap="notBeside" w:vAnchor="text" w:hAnchor="page" w:xAlign="center" w:y="1"/>
      <w:spacing w:after="320"/>
      <w:jc w:val="center"/>
    </w:pPr>
    <w:rPr>
      <w:sz w:val="22"/>
      <w:szCs w:val="22"/>
    </w:rPr>
  </w:style>
  <w:style w:type="character" w:customStyle="1" w:styleId="MemberType">
    <w:name w:val="MemberType"/>
    <w:rPr>
      <w:rFonts w:ascii="Times New Roman" w:hAnsi="Times New Roman" w:cs="Times New Roman"/>
      <w:i/>
      <w:iCs/>
      <w:sz w:val="22"/>
      <w:szCs w:val="22"/>
    </w:rPr>
  </w:style>
  <w:style w:type="paragraph" w:styleId="Ttulo">
    <w:name w:val="Title"/>
    <w:basedOn w:val="Normal"/>
    <w:next w:val="Normal"/>
    <w:qFormat/>
    <w:pPr>
      <w:framePr w:w="9360" w:hSpace="187" w:vSpace="187" w:wrap="notBeside" w:vAnchor="text" w:hAnchor="page" w:xAlign="center" w:y="1"/>
      <w:jc w:val="center"/>
    </w:pPr>
    <w:rPr>
      <w:kern w:val="28"/>
      <w:sz w:val="48"/>
      <w:szCs w:val="48"/>
    </w:rPr>
  </w:style>
  <w:style w:type="paragraph" w:styleId="Textodenotaderodap">
    <w:name w:val="footnote text"/>
    <w:basedOn w:val="Normal"/>
    <w:link w:val="TextodenotaderodapChar"/>
    <w:semiHidden/>
    <w:pPr>
      <w:ind w:firstLine="202"/>
      <w:jc w:val="both"/>
    </w:pPr>
    <w:rPr>
      <w:sz w:val="16"/>
      <w:szCs w:val="16"/>
    </w:rPr>
  </w:style>
  <w:style w:type="paragraph" w:customStyle="1" w:styleId="References">
    <w:name w:val="References"/>
    <w:basedOn w:val="Normal"/>
    <w:pPr>
      <w:numPr>
        <w:numId w:val="13"/>
      </w:numPr>
      <w:jc w:val="both"/>
    </w:pPr>
    <w:rPr>
      <w:sz w:val="16"/>
      <w:szCs w:val="16"/>
    </w:rPr>
  </w:style>
  <w:style w:type="paragraph" w:customStyle="1" w:styleId="IndexTerms">
    <w:name w:val="IndexTerms"/>
    <w:basedOn w:val="Normal"/>
    <w:next w:val="Normal"/>
    <w:pPr>
      <w:ind w:firstLine="202"/>
      <w:jc w:val="both"/>
    </w:pPr>
    <w:rPr>
      <w:b/>
      <w:bCs/>
      <w:sz w:val="18"/>
      <w:szCs w:val="18"/>
    </w:rPr>
  </w:style>
  <w:style w:type="character" w:styleId="Refdenotaderodap">
    <w:name w:val="footnote reference"/>
    <w:semiHidden/>
    <w:rPr>
      <w:vertAlign w:val="superscript"/>
    </w:rPr>
  </w:style>
  <w:style w:type="paragraph" w:styleId="Rodap">
    <w:name w:val="footer"/>
    <w:basedOn w:val="Normal"/>
    <w:link w:val="RodapChar"/>
    <w:uiPriority w:val="99"/>
    <w:pPr>
      <w:tabs>
        <w:tab w:val="center" w:pos="4320"/>
        <w:tab w:val="right" w:pos="8640"/>
      </w:tabs>
    </w:pPr>
  </w:style>
  <w:style w:type="paragraph" w:customStyle="1" w:styleId="Text">
    <w:name w:val="Text"/>
    <w:basedOn w:val="Normal"/>
    <w:pPr>
      <w:widowControl w:val="0"/>
      <w:spacing w:line="252" w:lineRule="auto"/>
      <w:ind w:firstLine="202"/>
      <w:jc w:val="both"/>
    </w:pPr>
  </w:style>
  <w:style w:type="paragraph" w:customStyle="1" w:styleId="FigureCaption">
    <w:name w:val="Figure Caption"/>
    <w:basedOn w:val="Normal"/>
    <w:pPr>
      <w:jc w:val="both"/>
    </w:pPr>
    <w:rPr>
      <w:sz w:val="16"/>
      <w:szCs w:val="16"/>
    </w:rPr>
  </w:style>
  <w:style w:type="paragraph" w:customStyle="1" w:styleId="TableTitle">
    <w:name w:val="Table Title"/>
    <w:basedOn w:val="Normal"/>
    <w:pPr>
      <w:jc w:val="center"/>
    </w:pPr>
    <w:rPr>
      <w:smallCaps/>
      <w:sz w:val="16"/>
      <w:szCs w:val="16"/>
    </w:rPr>
  </w:style>
  <w:style w:type="paragraph" w:customStyle="1" w:styleId="ReferenceHead">
    <w:name w:val="Reference Head"/>
    <w:basedOn w:val="Ttulo1"/>
    <w:link w:val="ReferenceHeadChar"/>
    <w:pPr>
      <w:numPr>
        <w:numId w:val="0"/>
      </w:numPr>
    </w:pPr>
  </w:style>
  <w:style w:type="paragraph" w:styleId="Cabealho">
    <w:name w:val="header"/>
    <w:basedOn w:val="Normal"/>
    <w:pPr>
      <w:tabs>
        <w:tab w:val="center" w:pos="4320"/>
        <w:tab w:val="right" w:pos="8640"/>
      </w:tabs>
    </w:pPr>
  </w:style>
  <w:style w:type="paragraph" w:customStyle="1" w:styleId="Equation">
    <w:name w:val="Equation"/>
    <w:basedOn w:val="Normal"/>
    <w:next w:val="Normal"/>
    <w:pPr>
      <w:widowControl w:val="0"/>
      <w:tabs>
        <w:tab w:val="right" w:pos="5040"/>
      </w:tabs>
      <w:spacing w:line="252" w:lineRule="auto"/>
      <w:jc w:val="both"/>
    </w:pPr>
  </w:style>
  <w:style w:type="character" w:styleId="Hyperlink">
    <w:name w:val="Hyperlink"/>
    <w:rPr>
      <w:color w:val="0000FF"/>
      <w:u w:val="single"/>
    </w:rPr>
  </w:style>
  <w:style w:type="character" w:styleId="HiperlinkVisitado">
    <w:name w:val="FollowedHyperlink"/>
    <w:rPr>
      <w:color w:val="800080"/>
      <w:u w:val="single"/>
    </w:rPr>
  </w:style>
  <w:style w:type="paragraph" w:styleId="Recuodecorpodetexto">
    <w:name w:val="Body Text Indent"/>
    <w:basedOn w:val="Normal"/>
    <w:link w:val="RecuodecorpodetextoChar"/>
    <w:pPr>
      <w:ind w:left="630" w:hanging="630"/>
    </w:pPr>
    <w:rPr>
      <w:szCs w:val="24"/>
    </w:rPr>
  </w:style>
  <w:style w:type="paragraph" w:styleId="MapadoDocumento">
    <w:name w:val="Document Map"/>
    <w:basedOn w:val="Normal"/>
    <w:semiHidden/>
    <w:rsid w:val="00DC5FC7"/>
    <w:pPr>
      <w:shd w:val="clear" w:color="auto" w:fill="000080"/>
    </w:pPr>
    <w:rPr>
      <w:rFonts w:ascii="Tahoma" w:hAnsi="Tahoma" w:cs="Tahoma"/>
    </w:rPr>
  </w:style>
  <w:style w:type="paragraph" w:customStyle="1" w:styleId="Pa0">
    <w:name w:val="Pa0"/>
    <w:basedOn w:val="Normal"/>
    <w:next w:val="Normal"/>
    <w:rsid w:val="00426966"/>
    <w:pPr>
      <w:widowControl w:val="0"/>
      <w:adjustRightInd w:val="0"/>
      <w:spacing w:line="241" w:lineRule="atLeast"/>
    </w:pPr>
    <w:rPr>
      <w:rFonts w:ascii="Baskerville" w:hAnsi="Baskerville"/>
      <w:sz w:val="24"/>
      <w:szCs w:val="24"/>
    </w:rPr>
  </w:style>
  <w:style w:type="character" w:customStyle="1" w:styleId="A5">
    <w:name w:val="A5"/>
    <w:rsid w:val="00426966"/>
    <w:rPr>
      <w:color w:val="00529F"/>
      <w:sz w:val="20"/>
      <w:szCs w:val="20"/>
    </w:rPr>
  </w:style>
  <w:style w:type="paragraph" w:styleId="Textodebalo">
    <w:name w:val="Balloon Text"/>
    <w:basedOn w:val="Normal"/>
    <w:link w:val="TextodebaloChar"/>
    <w:rsid w:val="00F33D49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rsid w:val="00F33D49"/>
    <w:rPr>
      <w:rFonts w:ascii="Tahoma" w:hAnsi="Tahoma" w:cs="Tahoma"/>
      <w:sz w:val="16"/>
      <w:szCs w:val="16"/>
    </w:rPr>
  </w:style>
  <w:style w:type="character" w:customStyle="1" w:styleId="MediumGrid11">
    <w:name w:val="Medium Grid 11"/>
    <w:uiPriority w:val="99"/>
    <w:semiHidden/>
    <w:rsid w:val="009A1F6E"/>
    <w:rPr>
      <w:color w:val="808080"/>
    </w:rPr>
  </w:style>
  <w:style w:type="paragraph" w:customStyle="1" w:styleId="ParagraphStyle1">
    <w:name w:val="Paragraph Style 1"/>
    <w:basedOn w:val="Normal"/>
    <w:uiPriority w:val="99"/>
    <w:rsid w:val="00C82D86"/>
    <w:pPr>
      <w:widowControl w:val="0"/>
      <w:tabs>
        <w:tab w:val="left" w:pos="480"/>
      </w:tabs>
      <w:adjustRightInd w:val="0"/>
      <w:spacing w:before="100" w:line="280" w:lineRule="atLeast"/>
      <w:textAlignment w:val="center"/>
    </w:pPr>
    <w:rPr>
      <w:rFonts w:ascii="Formata-Regular" w:eastAsia="MS Mincho" w:hAnsi="Formata-Regular" w:cs="Formata-Regular"/>
      <w:color w:val="000000"/>
      <w:sz w:val="22"/>
      <w:szCs w:val="22"/>
      <w:lang w:eastAsia="ja-JP"/>
    </w:rPr>
  </w:style>
  <w:style w:type="character" w:customStyle="1" w:styleId="BodyText1">
    <w:name w:val="Body Text1"/>
    <w:uiPriority w:val="99"/>
    <w:rsid w:val="00C82D86"/>
    <w:rPr>
      <w:rFonts w:ascii="Verdana" w:hAnsi="Verdana" w:cs="Verdana"/>
      <w:color w:val="000000"/>
      <w:sz w:val="22"/>
      <w:szCs w:val="22"/>
    </w:rPr>
  </w:style>
  <w:style w:type="character" w:customStyle="1" w:styleId="bodytype">
    <w:name w:val="body type"/>
    <w:uiPriority w:val="99"/>
    <w:rsid w:val="00C82D86"/>
    <w:rPr>
      <w:rFonts w:ascii="Formata-Regular" w:hAnsi="Formata-Regular" w:cs="Formata-Regular"/>
      <w:color w:val="000000"/>
      <w:sz w:val="22"/>
      <w:szCs w:val="22"/>
    </w:rPr>
  </w:style>
  <w:style w:type="paragraph" w:customStyle="1" w:styleId="Style1">
    <w:name w:val="Style1"/>
    <w:basedOn w:val="ReferenceHead"/>
    <w:link w:val="Style1Char"/>
    <w:qFormat/>
    <w:rsid w:val="003F52AD"/>
  </w:style>
  <w:style w:type="character" w:customStyle="1" w:styleId="Ttulo1Char">
    <w:name w:val="Título 1 Char"/>
    <w:link w:val="Ttulo1"/>
    <w:uiPriority w:val="9"/>
    <w:rsid w:val="003F52AD"/>
    <w:rPr>
      <w:smallCaps/>
      <w:kern w:val="28"/>
    </w:rPr>
  </w:style>
  <w:style w:type="character" w:customStyle="1" w:styleId="ReferenceHeadChar">
    <w:name w:val="Reference Head Char"/>
    <w:link w:val="ReferenceHead"/>
    <w:rsid w:val="003F52AD"/>
    <w:rPr>
      <w:smallCaps/>
      <w:kern w:val="28"/>
    </w:rPr>
  </w:style>
  <w:style w:type="character" w:customStyle="1" w:styleId="Style1Char">
    <w:name w:val="Style1 Char"/>
    <w:link w:val="Style1"/>
    <w:rsid w:val="003F52AD"/>
    <w:rPr>
      <w:smallCaps/>
      <w:kern w:val="28"/>
    </w:rPr>
  </w:style>
  <w:style w:type="paragraph" w:customStyle="1" w:styleId="ColorfulShading-Accent11">
    <w:name w:val="Colorful Shading - Accent 11"/>
    <w:hidden/>
    <w:uiPriority w:val="99"/>
    <w:semiHidden/>
    <w:rsid w:val="001B36B1"/>
  </w:style>
  <w:style w:type="character" w:customStyle="1" w:styleId="BodyText2">
    <w:name w:val="Body Text2"/>
    <w:uiPriority w:val="99"/>
    <w:rsid w:val="001B36B1"/>
    <w:rPr>
      <w:rFonts w:ascii="Verdana" w:hAnsi="Verdana" w:cs="Verdana"/>
      <w:color w:val="000000"/>
      <w:sz w:val="22"/>
      <w:szCs w:val="22"/>
    </w:rPr>
  </w:style>
  <w:style w:type="character" w:customStyle="1" w:styleId="Ttulo2Char">
    <w:name w:val="Título 2 Char"/>
    <w:link w:val="Ttulo2"/>
    <w:uiPriority w:val="9"/>
    <w:rsid w:val="001B36B1"/>
    <w:rPr>
      <w:i/>
      <w:iCs/>
    </w:rPr>
  </w:style>
  <w:style w:type="paragraph" w:customStyle="1" w:styleId="TextL-MAG">
    <w:name w:val="Text L-MAG"/>
    <w:basedOn w:val="Normal"/>
    <w:link w:val="TextL-MAGChar"/>
    <w:qFormat/>
    <w:rsid w:val="009C7D17"/>
    <w:pPr>
      <w:widowControl w:val="0"/>
      <w:tabs>
        <w:tab w:val="left" w:pos="360"/>
      </w:tabs>
      <w:spacing w:line="276" w:lineRule="auto"/>
      <w:ind w:firstLine="360"/>
      <w:jc w:val="both"/>
    </w:pPr>
    <w:rPr>
      <w:rFonts w:ascii="Arial" w:eastAsia="MS Mincho" w:hAnsi="Arial"/>
      <w:sz w:val="18"/>
      <w:szCs w:val="22"/>
      <w:lang w:eastAsia="ja-JP"/>
    </w:rPr>
  </w:style>
  <w:style w:type="character" w:customStyle="1" w:styleId="TextL-MAGChar">
    <w:name w:val="Text L-MAG Char"/>
    <w:link w:val="TextL-MAG"/>
    <w:rsid w:val="009C7D17"/>
    <w:rPr>
      <w:rFonts w:ascii="Arial" w:eastAsia="MS Mincho" w:hAnsi="Arial"/>
      <w:sz w:val="18"/>
      <w:szCs w:val="22"/>
      <w:lang w:eastAsia="ja-JP"/>
    </w:rPr>
  </w:style>
  <w:style w:type="character" w:customStyle="1" w:styleId="RodapChar">
    <w:name w:val="Rodapé Char"/>
    <w:basedOn w:val="Fontepargpadro"/>
    <w:link w:val="Rodap"/>
    <w:uiPriority w:val="99"/>
    <w:rsid w:val="00D90C10"/>
  </w:style>
  <w:style w:type="character" w:customStyle="1" w:styleId="TextodenotaderodapChar">
    <w:name w:val="Texto de nota de rodapé Char"/>
    <w:link w:val="Textodenotaderodap"/>
    <w:semiHidden/>
    <w:rsid w:val="00C075EF"/>
    <w:rPr>
      <w:sz w:val="16"/>
      <w:szCs w:val="16"/>
    </w:rPr>
  </w:style>
  <w:style w:type="character" w:customStyle="1" w:styleId="RecuodecorpodetextoChar">
    <w:name w:val="Recuo de corpo de texto Char"/>
    <w:link w:val="Recuodecorpodetexto"/>
    <w:rsid w:val="003F26BD"/>
    <w:rPr>
      <w:szCs w:val="24"/>
    </w:rPr>
  </w:style>
  <w:style w:type="character" w:customStyle="1" w:styleId="m5113501246024331607m-6864882937387638336gmail-il">
    <w:name w:val="m_5113501246024331607m_-6864882937387638336gmail-il"/>
    <w:basedOn w:val="Fontepargpadro"/>
    <w:rsid w:val="0076355A"/>
  </w:style>
  <w:style w:type="paragraph" w:customStyle="1" w:styleId="ColorfulList-Accent11">
    <w:name w:val="Colorful List - Accent 11"/>
    <w:basedOn w:val="Normal"/>
    <w:uiPriority w:val="34"/>
    <w:qFormat/>
    <w:rsid w:val="0076355A"/>
    <w:pPr>
      <w:ind w:left="720"/>
      <w:contextualSpacing/>
    </w:pPr>
  </w:style>
  <w:style w:type="character" w:customStyle="1" w:styleId="apple-converted-space">
    <w:name w:val="apple-converted-space"/>
    <w:basedOn w:val="Fontepargpadro"/>
    <w:rsid w:val="00F932B6"/>
  </w:style>
  <w:style w:type="table" w:styleId="Tabelacomgrade">
    <w:name w:val="Table Grid"/>
    <w:basedOn w:val="Tabelanormal"/>
    <w:rsid w:val="00BE25B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-formataoHTML">
    <w:name w:val="HTML Preformatted"/>
    <w:basedOn w:val="Normal"/>
    <w:link w:val="Pr-formataoHTMLChar"/>
    <w:uiPriority w:val="99"/>
    <w:unhideWhenUsed/>
    <w:rsid w:val="00DF6E7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DF6E7A"/>
    <w:rPr>
      <w:rFonts w:ascii="Courier New" w:hAnsi="Courier New" w:cs="Courier New"/>
      <w:lang w:val="pt-BR" w:eastAsia="pt-BR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BC601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DF54EA"/>
    <w:pPr>
      <w:spacing w:before="100" w:beforeAutospacing="1" w:after="100" w:afterAutospacing="1"/>
    </w:pPr>
    <w:rPr>
      <w:sz w:val="24"/>
      <w:szCs w:val="24"/>
      <w:lang w:eastAsia="pt-BR"/>
    </w:rPr>
  </w:style>
  <w:style w:type="character" w:customStyle="1" w:styleId="normaltextrun">
    <w:name w:val="normaltextrun"/>
    <w:basedOn w:val="Fontepargpadro"/>
    <w:rsid w:val="006E14D9"/>
  </w:style>
  <w:style w:type="character" w:customStyle="1" w:styleId="eop">
    <w:name w:val="eop"/>
    <w:basedOn w:val="Fontepargpadro"/>
    <w:rsid w:val="006E14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49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1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22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5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38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17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942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30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62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79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8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4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9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8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93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60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83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381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1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9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26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94521207f8974ba3" Type="http://schemas.microsoft.com/office/2020/10/relationships/intelligence" Target="intelligence2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mckerah\Desktop\ieee_tj_template_1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676624F-1ED4-4BFD-9439-A5230A3FC9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ieee_tj_template_17</Template>
  <TotalTime>5</TotalTime>
  <Pages>4</Pages>
  <Words>1808</Words>
  <Characters>9765</Characters>
  <Application>Microsoft Office Word</Application>
  <DocSecurity>0</DocSecurity>
  <Lines>81</Lines>
  <Paragraphs>23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</vt:lpstr>
      <vt:lpstr></vt:lpstr>
    </vt:vector>
  </TitlesOfParts>
  <Company>IEEE</Company>
  <LinksUpToDate>false</LinksUpToDate>
  <CharactersWithSpaces>11550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</dc:title>
  <dc:subject>IEEE Transactions on Magnetics</dc:subject>
  <dc:creator>Tiffany McKerahan</dc:creator>
  <cp:keywords/>
  <cp:lastModifiedBy>User</cp:lastModifiedBy>
  <cp:revision>6</cp:revision>
  <cp:lastPrinted>2012-08-02T18:53:00Z</cp:lastPrinted>
  <dcterms:created xsi:type="dcterms:W3CDTF">2022-12-06T20:04:00Z</dcterms:created>
  <dcterms:modified xsi:type="dcterms:W3CDTF">2022-12-06T20:13:00Z</dcterms:modified>
</cp:coreProperties>
</file>